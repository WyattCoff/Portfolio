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4378E" w14:textId="50031A98" w:rsidR="00130252" w:rsidRPr="00864233" w:rsidRDefault="009E6742" w:rsidP="00130252">
      <w:pPr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Assessment 1</w:t>
      </w:r>
    </w:p>
    <w:p w14:paraId="12D76177" w14:textId="77777777" w:rsidR="00130252" w:rsidRDefault="00130252" w:rsidP="00130252"/>
    <w:p w14:paraId="5D852AA1" w14:textId="5E773C0D" w:rsidR="00130252" w:rsidRPr="009026F9" w:rsidRDefault="00130252" w:rsidP="00130252">
      <w:pPr>
        <w:pStyle w:val="ListParagraph"/>
        <w:tabs>
          <w:tab w:val="left" w:pos="3960"/>
        </w:tabs>
        <w:spacing w:before="60" w:after="60" w:line="360" w:lineRule="auto"/>
        <w:ind w:left="0"/>
        <w:rPr>
          <w:rFonts w:cs="Arial"/>
          <w:i/>
          <w:iCs/>
          <w:sz w:val="28"/>
          <w:szCs w:val="28"/>
        </w:rPr>
      </w:pPr>
      <w:r w:rsidRPr="00757028">
        <w:rPr>
          <w:rFonts w:cs="Arial"/>
        </w:rPr>
        <w:t xml:space="preserve">Complete the following tasks using a local Git server &amp; GitHub to handle the version control in your development. Before this </w:t>
      </w:r>
      <w:r w:rsidR="009E6742">
        <w:rPr>
          <w:rFonts w:cs="Arial"/>
        </w:rPr>
        <w:t>Assessment 1</w:t>
      </w:r>
      <w:r w:rsidRPr="00757028">
        <w:rPr>
          <w:rFonts w:cs="Arial"/>
        </w:rPr>
        <w:t>, you must have a GitHub account.</w:t>
      </w:r>
    </w:p>
    <w:p w14:paraId="10C3EEB5" w14:textId="77777777" w:rsidR="00F90DF5" w:rsidRDefault="00F90DF5" w:rsidP="009026F9">
      <w:pPr>
        <w:pStyle w:val="ListParagraph"/>
        <w:tabs>
          <w:tab w:val="left" w:pos="3960"/>
        </w:tabs>
        <w:spacing w:before="60" w:after="60" w:line="360" w:lineRule="auto"/>
        <w:ind w:left="0"/>
        <w:rPr>
          <w:rFonts w:cs="Arial"/>
        </w:rPr>
      </w:pPr>
    </w:p>
    <w:p w14:paraId="0BFCE89C" w14:textId="400F5F1F" w:rsidR="00130252" w:rsidRPr="009026F9" w:rsidRDefault="00130252" w:rsidP="009026F9">
      <w:pPr>
        <w:pStyle w:val="ListParagraph"/>
        <w:tabs>
          <w:tab w:val="left" w:pos="3960"/>
        </w:tabs>
        <w:spacing w:before="60" w:after="60" w:line="360" w:lineRule="auto"/>
        <w:ind w:left="0"/>
        <w:rPr>
          <w:rFonts w:cs="Arial"/>
          <w:i/>
          <w:iCs/>
          <w:sz w:val="28"/>
          <w:szCs w:val="28"/>
        </w:rPr>
      </w:pPr>
      <w:r>
        <w:rPr>
          <w:rFonts w:cs="Arial"/>
        </w:rPr>
        <w:t xml:space="preserve">Write the </w:t>
      </w:r>
      <w:proofErr w:type="gramStart"/>
      <w:r>
        <w:rPr>
          <w:rFonts w:cs="Arial"/>
        </w:rPr>
        <w:t>user name</w:t>
      </w:r>
      <w:proofErr w:type="gramEnd"/>
      <w:r>
        <w:rPr>
          <w:rFonts w:cs="Arial"/>
        </w:rPr>
        <w:t xml:space="preserve"> of your GitHub account here: </w:t>
      </w:r>
      <w:r w:rsidR="00CC5EB1">
        <w:rPr>
          <w:rFonts w:cs="Arial"/>
        </w:rPr>
        <w:t>Wyatt Coff</w:t>
      </w:r>
    </w:p>
    <w:p w14:paraId="5747D311" w14:textId="77777777" w:rsidR="008918A7" w:rsidRDefault="008918A7" w:rsidP="00130252">
      <w:pPr>
        <w:spacing w:before="60" w:after="60" w:line="360" w:lineRule="auto"/>
        <w:rPr>
          <w:rFonts w:cs="Arial"/>
          <w:bCs/>
          <w:i/>
        </w:rPr>
      </w:pPr>
    </w:p>
    <w:p w14:paraId="499F5D53" w14:textId="00F4FAD5" w:rsidR="008918A7" w:rsidRDefault="00130252" w:rsidP="00130252">
      <w:pPr>
        <w:spacing w:before="60" w:after="60" w:line="360" w:lineRule="auto"/>
        <w:rPr>
          <w:rFonts w:cs="Arial"/>
          <w:bCs/>
          <w:i/>
        </w:rPr>
      </w:pPr>
      <w:r w:rsidRPr="00757028">
        <w:rPr>
          <w:rFonts w:cs="Arial"/>
          <w:bCs/>
          <w:i/>
        </w:rPr>
        <w:t xml:space="preserve">Note: </w:t>
      </w:r>
      <w:r w:rsidR="00E6485B">
        <w:rPr>
          <w:rFonts w:cs="Arial"/>
          <w:bCs/>
          <w:i/>
        </w:rPr>
        <w:t>When submitting</w:t>
      </w:r>
      <w:r w:rsidR="008918A7">
        <w:rPr>
          <w:rFonts w:cs="Arial"/>
          <w:bCs/>
          <w:i/>
        </w:rPr>
        <w:t>:</w:t>
      </w:r>
    </w:p>
    <w:p w14:paraId="007453FC" w14:textId="68238BAF" w:rsidR="00130252" w:rsidRPr="008918A7" w:rsidRDefault="008918A7" w:rsidP="001D00F5">
      <w:pPr>
        <w:pStyle w:val="ListParagraph"/>
        <w:numPr>
          <w:ilvl w:val="0"/>
          <w:numId w:val="21"/>
        </w:numPr>
        <w:spacing w:before="60" w:after="60" w:line="360" w:lineRule="auto"/>
        <w:rPr>
          <w:rFonts w:cs="Arial"/>
          <w:i/>
          <w:iCs/>
        </w:rPr>
      </w:pPr>
      <w:r w:rsidRPr="52CDC1BA">
        <w:rPr>
          <w:rFonts w:cs="Arial"/>
          <w:i/>
          <w:iCs/>
        </w:rPr>
        <w:t xml:space="preserve">Use a word document named </w:t>
      </w:r>
      <w:r w:rsidRPr="52CDC1BA">
        <w:rPr>
          <w:rFonts w:cs="Arial"/>
          <w:b/>
          <w:bCs/>
          <w:i/>
          <w:iCs/>
        </w:rPr>
        <w:t>your_name_</w:t>
      </w:r>
      <w:r w:rsidR="009E6742">
        <w:rPr>
          <w:rFonts w:cs="Arial"/>
          <w:b/>
          <w:bCs/>
          <w:i/>
          <w:iCs/>
        </w:rPr>
        <w:t>assessmet</w:t>
      </w:r>
      <w:r w:rsidRPr="52CDC1BA">
        <w:rPr>
          <w:rFonts w:cs="Arial"/>
          <w:b/>
          <w:bCs/>
          <w:i/>
          <w:iCs/>
        </w:rPr>
        <w:t xml:space="preserve">1.docx </w:t>
      </w:r>
      <w:r w:rsidRPr="52CDC1BA">
        <w:rPr>
          <w:rFonts w:cs="Arial"/>
          <w:i/>
          <w:iCs/>
        </w:rPr>
        <w:t>to store</w:t>
      </w:r>
      <w:r w:rsidR="00130252" w:rsidRPr="52CDC1BA">
        <w:rPr>
          <w:rFonts w:cs="Arial"/>
        </w:rPr>
        <w:t xml:space="preserve"> the screen shot</w:t>
      </w:r>
      <w:r w:rsidRPr="52CDC1BA">
        <w:rPr>
          <w:rFonts w:cs="Arial"/>
        </w:rPr>
        <w:t>s</w:t>
      </w:r>
      <w:r w:rsidR="00130252" w:rsidRPr="52CDC1BA">
        <w:rPr>
          <w:rFonts w:cs="Arial"/>
        </w:rPr>
        <w:t xml:space="preserve"> for each task</w:t>
      </w:r>
      <w:r w:rsidR="00017EC8" w:rsidRPr="52CDC1BA">
        <w:rPr>
          <w:rFonts w:cs="Arial"/>
        </w:rPr>
        <w:t xml:space="preserve"> </w:t>
      </w:r>
      <w:r w:rsidR="00672357" w:rsidRPr="52CDC1BA">
        <w:rPr>
          <w:rFonts w:cs="Arial"/>
        </w:rPr>
        <w:t>described below</w:t>
      </w:r>
      <w:r w:rsidR="00130252" w:rsidRPr="52CDC1BA">
        <w:rPr>
          <w:rFonts w:cs="Arial"/>
        </w:rPr>
        <w:t>.</w:t>
      </w:r>
      <w:r w:rsidR="00F90DF5" w:rsidRPr="52CDC1BA">
        <w:rPr>
          <w:rFonts w:cs="Arial"/>
        </w:rPr>
        <w:t xml:space="preserve"> </w:t>
      </w:r>
      <w:r w:rsidR="5FA4BC12" w:rsidRPr="52CDC1BA">
        <w:rPr>
          <w:rFonts w:cs="Arial"/>
        </w:rPr>
        <w:t>C</w:t>
      </w:r>
      <w:r w:rsidR="00F90DF5" w:rsidRPr="52CDC1BA">
        <w:rPr>
          <w:rFonts w:cs="Arial"/>
        </w:rPr>
        <w:t xml:space="preserve">learly </w:t>
      </w:r>
      <w:r w:rsidR="7E1DDCAC" w:rsidRPr="52CDC1BA">
        <w:rPr>
          <w:rFonts w:cs="Arial"/>
        </w:rPr>
        <w:t xml:space="preserve">label </w:t>
      </w:r>
      <w:r w:rsidR="00F90DF5" w:rsidRPr="52CDC1BA">
        <w:rPr>
          <w:rFonts w:cs="Arial"/>
        </w:rPr>
        <w:t>which Task n</w:t>
      </w:r>
      <w:r w:rsidR="00672357" w:rsidRPr="52CDC1BA">
        <w:rPr>
          <w:rFonts w:cs="Arial"/>
        </w:rPr>
        <w:t>umber</w:t>
      </w:r>
      <w:r w:rsidR="00E6485B" w:rsidRPr="52CDC1BA">
        <w:rPr>
          <w:rFonts w:cs="Arial"/>
        </w:rPr>
        <w:t xml:space="preserve"> </w:t>
      </w:r>
      <w:r w:rsidR="00F90DF5" w:rsidRPr="52CDC1BA">
        <w:rPr>
          <w:rFonts w:cs="Arial"/>
        </w:rPr>
        <w:t xml:space="preserve">you are </w:t>
      </w:r>
      <w:r w:rsidR="32AE3405" w:rsidRPr="52CDC1BA">
        <w:rPr>
          <w:rFonts w:cs="Arial"/>
        </w:rPr>
        <w:t>attempting,</w:t>
      </w:r>
      <w:r w:rsidR="00F90DF5" w:rsidRPr="52CDC1BA">
        <w:rPr>
          <w:rFonts w:cs="Arial"/>
        </w:rPr>
        <w:t xml:space="preserve"> and the name of the screen shot.</w:t>
      </w:r>
    </w:p>
    <w:p w14:paraId="0B40786C" w14:textId="06B34867" w:rsidR="009026F9" w:rsidRPr="008918A7" w:rsidRDefault="6B0B25F3" w:rsidP="001D00F5">
      <w:pPr>
        <w:pStyle w:val="ListParagraph"/>
        <w:numPr>
          <w:ilvl w:val="0"/>
          <w:numId w:val="21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t>Also,</w:t>
      </w:r>
      <w:r w:rsidR="008918A7" w:rsidRPr="52CDC1BA">
        <w:rPr>
          <w:rFonts w:cs="Arial"/>
        </w:rPr>
        <w:t xml:space="preserve"> </w:t>
      </w:r>
      <w:r w:rsidR="042D97AB" w:rsidRPr="52CDC1BA">
        <w:rPr>
          <w:rFonts w:cs="Arial"/>
        </w:rPr>
        <w:t xml:space="preserve">submit the </w:t>
      </w:r>
      <w:r w:rsidR="008918A7" w:rsidRPr="52CDC1BA">
        <w:rPr>
          <w:rFonts w:cs="Arial"/>
        </w:rPr>
        <w:t xml:space="preserve">C# program that you have developed </w:t>
      </w:r>
      <w:r w:rsidR="7DC70146" w:rsidRPr="52CDC1BA">
        <w:rPr>
          <w:rFonts w:cs="Arial"/>
        </w:rPr>
        <w:t>with the additional</w:t>
      </w:r>
      <w:r w:rsidR="3E1D74BB" w:rsidRPr="52CDC1BA">
        <w:rPr>
          <w:rFonts w:cs="Arial"/>
        </w:rPr>
        <w:t xml:space="preserve"> features </w:t>
      </w:r>
      <w:r w:rsidR="21A0BD53" w:rsidRPr="52CDC1BA">
        <w:rPr>
          <w:rFonts w:cs="Arial"/>
        </w:rPr>
        <w:t xml:space="preserve">(specified in the following tasks) </w:t>
      </w:r>
      <w:r w:rsidR="3E1D74BB" w:rsidRPr="52CDC1BA">
        <w:rPr>
          <w:rFonts w:cs="Arial"/>
        </w:rPr>
        <w:t>u</w:t>
      </w:r>
      <w:r w:rsidR="008918A7" w:rsidRPr="52CDC1BA">
        <w:rPr>
          <w:rFonts w:cs="Arial"/>
        </w:rPr>
        <w:t>sing the Git version control system</w:t>
      </w:r>
      <w:r w:rsidR="691951B1" w:rsidRPr="52CDC1BA">
        <w:rPr>
          <w:rFonts w:cs="Arial"/>
        </w:rPr>
        <w:t>.</w:t>
      </w:r>
    </w:p>
    <w:p w14:paraId="55A60C4C" w14:textId="77777777" w:rsidR="008918A7" w:rsidRDefault="008918A7" w:rsidP="00130252">
      <w:pPr>
        <w:spacing w:before="60" w:after="60" w:line="360" w:lineRule="auto"/>
        <w:rPr>
          <w:rFonts w:cs="Arial"/>
          <w:b/>
          <w:bCs/>
        </w:rPr>
      </w:pPr>
    </w:p>
    <w:p w14:paraId="54B7C9CF" w14:textId="1021239E" w:rsidR="00EB4BC9" w:rsidRDefault="00EB4BC9" w:rsidP="00EB4BC9">
      <w:pPr>
        <w:spacing w:before="60" w:after="60" w:line="360" w:lineRule="auto"/>
        <w:rPr>
          <w:rFonts w:cs="Arial"/>
        </w:rPr>
      </w:pPr>
      <w:r w:rsidRPr="001C2AA8">
        <w:rPr>
          <w:rFonts w:cs="Arial"/>
          <w:b/>
          <w:bCs/>
        </w:rPr>
        <w:t>Task 1.</w:t>
      </w:r>
      <w:r>
        <w:rPr>
          <w:rFonts w:cs="Arial"/>
        </w:rPr>
        <w:t xml:space="preserve"> Create a repository and add </w:t>
      </w:r>
      <w:r w:rsidR="00BF1B8E">
        <w:rPr>
          <w:rFonts w:cs="Arial"/>
        </w:rPr>
        <w:t xml:space="preserve">a </w:t>
      </w:r>
      <w:r>
        <w:rPr>
          <w:rFonts w:cs="Arial"/>
        </w:rPr>
        <w:t>collaborator to the repository.</w:t>
      </w:r>
    </w:p>
    <w:p w14:paraId="29C5FE7D" w14:textId="77777777" w:rsidR="00EB4BC9" w:rsidRPr="009026F9" w:rsidRDefault="00EB4BC9" w:rsidP="00EB4BC9">
      <w:pPr>
        <w:spacing w:before="60" w:after="60" w:line="360" w:lineRule="auto"/>
        <w:rPr>
          <w:rFonts w:cs="Arial"/>
          <w:b/>
          <w:bCs/>
        </w:rPr>
      </w:pPr>
      <w:r>
        <w:rPr>
          <w:rFonts w:cs="Arial"/>
        </w:rPr>
        <w:t>In your GitHub account, create a public repository called “</w:t>
      </w:r>
      <w:proofErr w:type="spellStart"/>
      <w:r w:rsidRPr="0027762E">
        <w:rPr>
          <w:rFonts w:cs="Arial"/>
          <w:b/>
        </w:rPr>
        <w:t>TafeProductApp</w:t>
      </w:r>
      <w:proofErr w:type="spellEnd"/>
      <w:r>
        <w:rPr>
          <w:rFonts w:cs="Arial"/>
        </w:rPr>
        <w:t>”. In the Description enter “</w:t>
      </w:r>
      <w:r w:rsidRPr="00370C50">
        <w:rPr>
          <w:rFonts w:cs="Arial"/>
          <w:b/>
        </w:rPr>
        <w:t>Tafe product Application</w:t>
      </w:r>
      <w:r>
        <w:rPr>
          <w:rFonts w:cs="Arial"/>
        </w:rPr>
        <w:t xml:space="preserve">”. </w:t>
      </w:r>
    </w:p>
    <w:p w14:paraId="2BC0D7A7" w14:textId="0CF09230" w:rsidR="00EB4BC9" w:rsidRDefault="00EB4BC9" w:rsidP="00EB4BC9">
      <w:pPr>
        <w:spacing w:before="60" w:after="60" w:line="360" w:lineRule="auto"/>
        <w:rPr>
          <w:rFonts w:cs="Arial"/>
          <w:bCs/>
        </w:rPr>
      </w:pPr>
      <w:r>
        <w:rPr>
          <w:rFonts w:cs="Arial"/>
          <w:bCs/>
        </w:rPr>
        <w:t>Add the lecturer (</w:t>
      </w:r>
      <w:r w:rsidR="54EFD4C4" w:rsidRPr="09545A4A">
        <w:rPr>
          <w:rFonts w:cs="Arial"/>
        </w:rPr>
        <w:t xml:space="preserve">e.g. </w:t>
      </w:r>
      <w:proofErr w:type="spellStart"/>
      <w:r>
        <w:rPr>
          <w:rFonts w:cs="Arial"/>
          <w:b/>
          <w:bCs/>
        </w:rPr>
        <w:t>tafesakt</w:t>
      </w:r>
      <w:proofErr w:type="spellEnd"/>
      <w:r>
        <w:rPr>
          <w:rFonts w:cs="Arial"/>
          <w:bCs/>
        </w:rPr>
        <w:t>) as the collaborator in your repository.</w:t>
      </w:r>
    </w:p>
    <w:p w14:paraId="201DFE22" w14:textId="77777777" w:rsidR="00EB4BC9" w:rsidRDefault="00EB4BC9" w:rsidP="00EB4BC9">
      <w:pPr>
        <w:spacing w:before="60" w:after="60" w:line="360" w:lineRule="auto"/>
        <w:rPr>
          <w:rFonts w:cs="Arial"/>
        </w:rPr>
      </w:pPr>
    </w:p>
    <w:p w14:paraId="39AB175F" w14:textId="42DF9323" w:rsidR="00EB4BC9" w:rsidRDefault="00C75064" w:rsidP="00EB4BC9">
      <w:pPr>
        <w:spacing w:before="60" w:after="60" w:line="360" w:lineRule="auto"/>
        <w:rPr>
          <w:rFonts w:cs="Arial"/>
        </w:rPr>
      </w:pPr>
      <w:r w:rsidRPr="52CDC1BA">
        <w:rPr>
          <w:rFonts w:cs="Arial"/>
        </w:rPr>
        <w:t xml:space="preserve">Your submission should </w:t>
      </w:r>
      <w:r w:rsidR="00EB4BC9" w:rsidRPr="52CDC1BA">
        <w:rPr>
          <w:rFonts w:cs="Arial"/>
        </w:rPr>
        <w:t xml:space="preserve">capture </w:t>
      </w:r>
      <w:r w:rsidR="7F3E2E34" w:rsidRPr="52CDC1BA">
        <w:rPr>
          <w:rFonts w:cs="Arial"/>
        </w:rPr>
        <w:t xml:space="preserve">and submit </w:t>
      </w:r>
      <w:r w:rsidR="00EB4BC9" w:rsidRPr="52CDC1BA">
        <w:rPr>
          <w:rFonts w:cs="Arial"/>
        </w:rPr>
        <w:t>the following screen shots:</w:t>
      </w:r>
    </w:p>
    <w:p w14:paraId="73AC7A1D" w14:textId="77777777" w:rsidR="00EB4BC9" w:rsidRDefault="00EB4BC9" w:rsidP="001D00F5">
      <w:pPr>
        <w:pStyle w:val="ListParagraph"/>
        <w:numPr>
          <w:ilvl w:val="0"/>
          <w:numId w:val="16"/>
        </w:numPr>
        <w:spacing w:before="60" w:after="60" w:line="360" w:lineRule="auto"/>
        <w:rPr>
          <w:rFonts w:cs="Arial"/>
        </w:rPr>
      </w:pPr>
      <w:r w:rsidRPr="00E42115">
        <w:rPr>
          <w:rFonts w:cs="Arial"/>
        </w:rPr>
        <w:t>The GitHub repository has been created.</w:t>
      </w:r>
    </w:p>
    <w:p w14:paraId="7CE6D301" w14:textId="7DF9B666" w:rsidR="00CC5EB1" w:rsidRPr="00CC5EB1" w:rsidRDefault="00CC5EB1" w:rsidP="00CC5EB1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6FD773FE" wp14:editId="3F6B7EC6">
            <wp:extent cx="2997172" cy="2657475"/>
            <wp:effectExtent l="0" t="0" r="0" b="0"/>
            <wp:docPr id="400858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584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632" cy="26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CD2A" w14:textId="77777777" w:rsidR="00CC5EB1" w:rsidRDefault="00283000" w:rsidP="001D00F5">
      <w:pPr>
        <w:pStyle w:val="ListParagraph"/>
        <w:numPr>
          <w:ilvl w:val="0"/>
          <w:numId w:val="16"/>
        </w:numPr>
        <w:spacing w:before="60" w:after="60" w:line="360" w:lineRule="auto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The </w:t>
      </w:r>
      <w:r w:rsidR="00EB4BC9" w:rsidRPr="00EC0E8C">
        <w:rPr>
          <w:rFonts w:cs="Arial"/>
          <w:color w:val="000000" w:themeColor="text1"/>
        </w:rPr>
        <w:t xml:space="preserve">Screen shot </w:t>
      </w:r>
      <w:r w:rsidR="00EB4BC9">
        <w:rPr>
          <w:rFonts w:cs="Arial"/>
          <w:color w:val="000000" w:themeColor="text1"/>
        </w:rPr>
        <w:t>m</w:t>
      </w:r>
      <w:r w:rsidR="00EB4BC9" w:rsidRPr="00EC0E8C">
        <w:rPr>
          <w:rFonts w:cs="Arial"/>
          <w:color w:val="000000" w:themeColor="text1"/>
        </w:rPr>
        <w:t>ust show the collaborator in the repository.</w:t>
      </w:r>
    </w:p>
    <w:p w14:paraId="69E2C92E" w14:textId="36DD2C6D" w:rsidR="00E42115" w:rsidRPr="00CC5EB1" w:rsidRDefault="00CC5EB1" w:rsidP="00CC5EB1">
      <w:pPr>
        <w:spacing w:before="60" w:after="60" w:line="360" w:lineRule="auto"/>
        <w:rPr>
          <w:rFonts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DFE2A76" wp14:editId="6C9BDABF">
            <wp:extent cx="5731510" cy="1901190"/>
            <wp:effectExtent l="0" t="0" r="2540" b="3810"/>
            <wp:docPr id="791223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232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BC9" w:rsidRPr="00CC5EB1">
        <w:rPr>
          <w:rFonts w:cs="Arial"/>
          <w:color w:val="000000" w:themeColor="text1"/>
        </w:rPr>
        <w:t xml:space="preserve"> </w:t>
      </w:r>
    </w:p>
    <w:p w14:paraId="466531CB" w14:textId="49014C10" w:rsidR="00F90DF5" w:rsidRDefault="00F90DF5" w:rsidP="00130252">
      <w:pPr>
        <w:spacing w:before="60" w:after="60" w:line="360" w:lineRule="auto"/>
        <w:rPr>
          <w:rFonts w:cs="Arial"/>
        </w:rPr>
      </w:pPr>
      <w:r>
        <w:rPr>
          <w:rFonts w:cs="Arial"/>
        </w:rPr>
        <w:tab/>
      </w:r>
    </w:p>
    <w:p w14:paraId="4C73471A" w14:textId="2330A367" w:rsidR="00EB4BC9" w:rsidRDefault="00EB4BC9" w:rsidP="00EB4BC9">
      <w:pPr>
        <w:spacing w:before="60" w:after="60" w:line="360" w:lineRule="auto"/>
        <w:rPr>
          <w:rFonts w:cs="Arial"/>
        </w:rPr>
      </w:pPr>
      <w:r w:rsidRPr="52CDC1BA">
        <w:rPr>
          <w:rFonts w:cs="Arial"/>
          <w:b/>
          <w:bCs/>
        </w:rPr>
        <w:t>Task 2.</w:t>
      </w:r>
      <w:r w:rsidRPr="52CDC1BA">
        <w:rPr>
          <w:rFonts w:cs="Arial"/>
        </w:rPr>
        <w:t xml:space="preserve"> Add the following files into the remote repository. </w:t>
      </w:r>
    </w:p>
    <w:p w14:paraId="2F2B167C" w14:textId="09584937" w:rsidR="7D2AEAD6" w:rsidRDefault="7D2AEAD6" w:rsidP="001D00F5">
      <w:pPr>
        <w:pStyle w:val="ListParagraph"/>
        <w:numPr>
          <w:ilvl w:val="0"/>
          <w:numId w:val="7"/>
        </w:numPr>
        <w:spacing w:before="60" w:after="60" w:line="360" w:lineRule="auto"/>
        <w:rPr>
          <w:rFonts w:asciiTheme="minorHAnsi" w:eastAsiaTheme="minorEastAsia" w:hAnsiTheme="minorHAnsi"/>
          <w:szCs w:val="20"/>
        </w:rPr>
      </w:pPr>
      <w:r w:rsidRPr="26E1868F">
        <w:t xml:space="preserve">Add </w:t>
      </w:r>
      <w:proofErr w:type="gramStart"/>
      <w:r w:rsidRPr="26E1868F">
        <w:t xml:space="preserve">the </w:t>
      </w:r>
      <w:r w:rsidRPr="26E1868F">
        <w:rPr>
          <w:b/>
          <w:bCs/>
        </w:rPr>
        <w:t>.</w:t>
      </w:r>
      <w:proofErr w:type="spellStart"/>
      <w:r w:rsidRPr="26E1868F">
        <w:rPr>
          <w:b/>
          <w:bCs/>
        </w:rPr>
        <w:t>gitignore</w:t>
      </w:r>
      <w:proofErr w:type="spellEnd"/>
      <w:proofErr w:type="gramEnd"/>
      <w:r w:rsidRPr="26E1868F">
        <w:t xml:space="preserve"> file with the appropriate </w:t>
      </w:r>
      <w:r w:rsidRPr="26E1868F">
        <w:rPr>
          <w:i/>
          <w:iCs/>
        </w:rPr>
        <w:t>ignore pattern</w:t>
      </w:r>
      <w:r w:rsidRPr="26E1868F">
        <w:t xml:space="preserve"> for the C# .net application. Upload and commit this file into the GitHub repository. The file can be found from the student </w:t>
      </w:r>
      <w:r w:rsidR="009E6742">
        <w:t xml:space="preserve">assessment </w:t>
      </w:r>
      <w:r w:rsidRPr="26E1868F">
        <w:t>files.</w:t>
      </w:r>
    </w:p>
    <w:p w14:paraId="091E510E" w14:textId="408DAFEA" w:rsidR="00EB4BC9" w:rsidRPr="00546BE8" w:rsidRDefault="00EB4BC9" w:rsidP="001D00F5">
      <w:pPr>
        <w:pStyle w:val="ListParagraph"/>
        <w:numPr>
          <w:ilvl w:val="0"/>
          <w:numId w:val="7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t xml:space="preserve">Add an empty </w:t>
      </w:r>
      <w:r w:rsidRPr="52CDC1BA">
        <w:rPr>
          <w:rFonts w:cs="Arial"/>
          <w:b/>
          <w:bCs/>
        </w:rPr>
        <w:t>README.md</w:t>
      </w:r>
      <w:r w:rsidRPr="52CDC1BA">
        <w:rPr>
          <w:rFonts w:cs="Arial"/>
        </w:rPr>
        <w:t xml:space="preserve"> file </w:t>
      </w:r>
      <w:r w:rsidR="0022502F" w:rsidRPr="52CDC1BA">
        <w:rPr>
          <w:rFonts w:cs="Arial"/>
        </w:rPr>
        <w:t>to</w:t>
      </w:r>
      <w:r w:rsidRPr="52CDC1BA">
        <w:rPr>
          <w:rFonts w:cs="Arial"/>
        </w:rPr>
        <w:t xml:space="preserve"> the repository. Add </w:t>
      </w:r>
      <w:r w:rsidR="0022502F" w:rsidRPr="52CDC1BA">
        <w:rPr>
          <w:rFonts w:cs="Arial"/>
        </w:rPr>
        <w:t xml:space="preserve">the following </w:t>
      </w:r>
      <w:r w:rsidRPr="52CDC1BA">
        <w:rPr>
          <w:rFonts w:cs="Arial"/>
        </w:rPr>
        <w:t>line to the content</w:t>
      </w:r>
      <w:r w:rsidR="0022502F" w:rsidRPr="52CDC1BA">
        <w:rPr>
          <w:rFonts w:cs="Arial"/>
        </w:rPr>
        <w:t xml:space="preserve"> -</w:t>
      </w:r>
      <w:r w:rsidRPr="52CDC1BA">
        <w:rPr>
          <w:rFonts w:cs="Arial"/>
        </w:rPr>
        <w:t xml:space="preserve"> “</w:t>
      </w:r>
      <w:r w:rsidRPr="52CDC1BA">
        <w:rPr>
          <w:rFonts w:cs="Arial"/>
          <w:b/>
          <w:bCs/>
        </w:rPr>
        <w:t>This application calculates the total price of the product.</w:t>
      </w:r>
      <w:r w:rsidRPr="52CDC1BA">
        <w:rPr>
          <w:rFonts w:cs="Arial"/>
        </w:rPr>
        <w:t>” Commit this file into the GitHub repository.</w:t>
      </w:r>
    </w:p>
    <w:p w14:paraId="6B183D28" w14:textId="14365FBA" w:rsidR="00EB4BC9" w:rsidRDefault="00EB4BC9" w:rsidP="001D00F5">
      <w:pPr>
        <w:pStyle w:val="ListParagraph"/>
        <w:numPr>
          <w:ilvl w:val="0"/>
          <w:numId w:val="7"/>
        </w:numPr>
        <w:spacing w:before="60" w:after="60" w:line="360" w:lineRule="auto"/>
        <w:rPr>
          <w:rFonts w:cs="Arial"/>
        </w:rPr>
      </w:pPr>
      <w:r w:rsidRPr="00546BE8">
        <w:rPr>
          <w:rFonts w:cs="Arial"/>
        </w:rPr>
        <w:t xml:space="preserve">Add </w:t>
      </w:r>
      <w:r>
        <w:rPr>
          <w:rFonts w:cs="Arial"/>
        </w:rPr>
        <w:t>a</w:t>
      </w:r>
      <w:r w:rsidRPr="00546BE8">
        <w:rPr>
          <w:rFonts w:cs="Arial"/>
        </w:rPr>
        <w:t xml:space="preserve"> </w:t>
      </w:r>
      <w:r w:rsidRPr="00370C50">
        <w:rPr>
          <w:rFonts w:cs="Arial"/>
          <w:b/>
        </w:rPr>
        <w:t>LICENSE.md</w:t>
      </w:r>
      <w:r w:rsidRPr="00546BE8">
        <w:rPr>
          <w:rFonts w:cs="Arial"/>
        </w:rPr>
        <w:t xml:space="preserve"> file </w:t>
      </w:r>
      <w:r w:rsidR="0022502F">
        <w:rPr>
          <w:rFonts w:cs="Arial"/>
        </w:rPr>
        <w:t>to</w:t>
      </w:r>
      <w:r w:rsidRPr="00546BE8">
        <w:rPr>
          <w:rFonts w:cs="Arial"/>
        </w:rPr>
        <w:t xml:space="preserve"> the repository </w:t>
      </w:r>
      <w:r>
        <w:rPr>
          <w:rFonts w:cs="Arial"/>
        </w:rPr>
        <w:t>with the contents given in the student files.</w:t>
      </w:r>
      <w:r w:rsidRPr="00546BE8">
        <w:rPr>
          <w:rFonts w:cs="Arial"/>
        </w:rPr>
        <w:t xml:space="preserve"> </w:t>
      </w:r>
      <w:r>
        <w:rPr>
          <w:rFonts w:cs="Arial"/>
        </w:rPr>
        <w:t xml:space="preserve">Enter your name in the content. </w:t>
      </w:r>
      <w:r w:rsidRPr="00E42115">
        <w:rPr>
          <w:rFonts w:cs="Arial"/>
        </w:rPr>
        <w:t>Commit th</w:t>
      </w:r>
      <w:r>
        <w:rPr>
          <w:rFonts w:cs="Arial"/>
        </w:rPr>
        <w:t>is</w:t>
      </w:r>
      <w:r w:rsidRPr="00E42115">
        <w:rPr>
          <w:rFonts w:cs="Arial"/>
        </w:rPr>
        <w:t xml:space="preserve"> file into the GitHub repository.</w:t>
      </w:r>
    </w:p>
    <w:p w14:paraId="1BEF14C7" w14:textId="77777777" w:rsidR="00EB4BC9" w:rsidRDefault="00EB4BC9" w:rsidP="001D00F5">
      <w:pPr>
        <w:pStyle w:val="ListParagraph"/>
        <w:numPr>
          <w:ilvl w:val="0"/>
          <w:numId w:val="7"/>
        </w:numPr>
        <w:spacing w:before="60" w:after="60" w:line="360" w:lineRule="auto"/>
        <w:rPr>
          <w:rFonts w:cs="Arial"/>
        </w:rPr>
      </w:pPr>
      <w:r>
        <w:rPr>
          <w:rFonts w:cs="Arial"/>
        </w:rPr>
        <w:t>Show the files under the &lt;code&gt; in the GitHub.</w:t>
      </w:r>
    </w:p>
    <w:p w14:paraId="3DFCE9D7" w14:textId="39BB11AC" w:rsidR="00EB4BC9" w:rsidRDefault="00D74C50" w:rsidP="00EB4BC9">
      <w:pPr>
        <w:spacing w:before="60" w:after="60" w:line="360" w:lineRule="auto"/>
        <w:rPr>
          <w:rFonts w:cs="Arial"/>
        </w:rPr>
      </w:pPr>
      <w:r>
        <w:rPr>
          <w:rFonts w:cs="Arial"/>
        </w:rPr>
        <w:t>Your submission should</w:t>
      </w:r>
      <w:r w:rsidR="00EB4BC9">
        <w:rPr>
          <w:rFonts w:cs="Arial"/>
        </w:rPr>
        <w:t xml:space="preserve"> capture the following screen shot</w:t>
      </w:r>
      <w:r>
        <w:rPr>
          <w:rFonts w:cs="Arial"/>
        </w:rPr>
        <w:t>s</w:t>
      </w:r>
      <w:r w:rsidR="00EB4BC9">
        <w:rPr>
          <w:rFonts w:cs="Arial"/>
        </w:rPr>
        <w:t>:</w:t>
      </w:r>
    </w:p>
    <w:p w14:paraId="0CD28DF7" w14:textId="41F96631" w:rsidR="3072D747" w:rsidRDefault="3072D747" w:rsidP="001D00F5">
      <w:pPr>
        <w:pStyle w:val="ListParagraph"/>
        <w:numPr>
          <w:ilvl w:val="0"/>
          <w:numId w:val="17"/>
        </w:numPr>
        <w:spacing w:before="60" w:after="60" w:line="360" w:lineRule="auto"/>
        <w:jc w:val="both"/>
        <w:rPr>
          <w:rFonts w:asciiTheme="minorHAnsi" w:eastAsiaTheme="minorEastAsia" w:hAnsiTheme="minorHAnsi"/>
          <w:szCs w:val="20"/>
        </w:rPr>
      </w:pPr>
      <w:r w:rsidRPr="26E1868F">
        <w:t xml:space="preserve">A </w:t>
      </w:r>
      <w:r w:rsidR="587E4E0C" w:rsidRPr="26E1868F">
        <w:t>s</w:t>
      </w:r>
      <w:r w:rsidRPr="26E1868F">
        <w:t xml:space="preserve">creen shot must show that the README.md, LICENSE.md </w:t>
      </w:r>
      <w:proofErr w:type="gramStart"/>
      <w:r w:rsidRPr="26E1868F">
        <w:t>and .</w:t>
      </w:r>
      <w:proofErr w:type="spellStart"/>
      <w:r w:rsidRPr="26E1868F">
        <w:t>gitignore</w:t>
      </w:r>
      <w:proofErr w:type="spellEnd"/>
      <w:proofErr w:type="gramEnd"/>
      <w:r w:rsidRPr="26E1868F">
        <w:t xml:space="preserve"> files have been committed to the repository.</w:t>
      </w:r>
    </w:p>
    <w:p w14:paraId="2D94EE11" w14:textId="1B4BDBF5" w:rsidR="00E42115" w:rsidRDefault="00575DEE" w:rsidP="00130252">
      <w:pPr>
        <w:spacing w:before="60" w:after="60" w:line="360" w:lineRule="auto"/>
        <w:ind w:firstLine="360"/>
        <w:rPr>
          <w:noProof/>
        </w:rPr>
      </w:pPr>
      <w:r>
        <w:rPr>
          <w:noProof/>
        </w:rPr>
        <w:drawing>
          <wp:inline distT="0" distB="0" distL="0" distR="0" wp14:anchorId="627D7CDA" wp14:editId="59B1087D">
            <wp:extent cx="2809875" cy="3410389"/>
            <wp:effectExtent l="0" t="0" r="0" b="0"/>
            <wp:docPr id="87188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826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483" cy="343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D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C4487C" wp14:editId="7C97740A">
            <wp:extent cx="2654935" cy="1895075"/>
            <wp:effectExtent l="0" t="0" r="0" b="0"/>
            <wp:docPr id="1396428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288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5949" cy="19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316A" w14:textId="78E60F0E" w:rsidR="002D7C96" w:rsidRDefault="002D7C96" w:rsidP="00130252">
      <w:pPr>
        <w:spacing w:before="60" w:after="60" w:line="360" w:lineRule="auto"/>
        <w:ind w:firstLine="360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2CDC871F" wp14:editId="23386DA1">
            <wp:extent cx="5505450" cy="3952875"/>
            <wp:effectExtent l="0" t="0" r="0" b="9525"/>
            <wp:docPr id="13784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3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1E24" w14:textId="578E05C5" w:rsidR="002D7C96" w:rsidRDefault="002D7C96" w:rsidP="00130252">
      <w:pPr>
        <w:spacing w:before="60" w:after="60" w:line="360" w:lineRule="auto"/>
        <w:ind w:firstLine="360"/>
        <w:rPr>
          <w:rFonts w:cs="Arial"/>
        </w:rPr>
      </w:pPr>
      <w:r>
        <w:rPr>
          <w:noProof/>
        </w:rPr>
        <w:drawing>
          <wp:inline distT="0" distB="0" distL="0" distR="0" wp14:anchorId="7E804B60" wp14:editId="7D5A63B2">
            <wp:extent cx="5731510" cy="3051810"/>
            <wp:effectExtent l="0" t="0" r="2540" b="0"/>
            <wp:docPr id="896764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643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DB8F" w14:textId="77777777" w:rsidR="00645D4E" w:rsidRDefault="00645D4E" w:rsidP="00130252">
      <w:pPr>
        <w:spacing w:before="60" w:after="60" w:line="360" w:lineRule="auto"/>
        <w:ind w:firstLine="360"/>
        <w:rPr>
          <w:rFonts w:cs="Arial"/>
        </w:rPr>
      </w:pPr>
    </w:p>
    <w:p w14:paraId="4918D2EE" w14:textId="77777777" w:rsidR="00645D4E" w:rsidRDefault="00645D4E" w:rsidP="00130252">
      <w:pPr>
        <w:spacing w:before="60" w:after="60" w:line="360" w:lineRule="auto"/>
        <w:ind w:firstLine="360"/>
        <w:rPr>
          <w:rFonts w:cs="Arial"/>
        </w:rPr>
      </w:pPr>
    </w:p>
    <w:p w14:paraId="13B4DEB6" w14:textId="77777777" w:rsidR="00645D4E" w:rsidRDefault="00645D4E" w:rsidP="00130252">
      <w:pPr>
        <w:spacing w:before="60" w:after="60" w:line="360" w:lineRule="auto"/>
        <w:ind w:firstLine="360"/>
        <w:rPr>
          <w:rFonts w:cs="Arial"/>
        </w:rPr>
      </w:pPr>
    </w:p>
    <w:p w14:paraId="0998C6A1" w14:textId="77777777" w:rsidR="00645D4E" w:rsidRDefault="00645D4E" w:rsidP="00130252">
      <w:pPr>
        <w:spacing w:before="60" w:after="60" w:line="360" w:lineRule="auto"/>
        <w:ind w:firstLine="360"/>
        <w:rPr>
          <w:rFonts w:cs="Arial"/>
        </w:rPr>
      </w:pPr>
    </w:p>
    <w:p w14:paraId="7B7918BC" w14:textId="77777777" w:rsidR="00645D4E" w:rsidRDefault="00645D4E" w:rsidP="00130252">
      <w:pPr>
        <w:spacing w:before="60" w:after="60" w:line="360" w:lineRule="auto"/>
        <w:ind w:firstLine="360"/>
        <w:rPr>
          <w:rFonts w:cs="Arial"/>
        </w:rPr>
      </w:pPr>
    </w:p>
    <w:p w14:paraId="57DBA37D" w14:textId="77777777" w:rsidR="00645D4E" w:rsidRDefault="00645D4E" w:rsidP="00130252">
      <w:pPr>
        <w:spacing w:before="60" w:after="60" w:line="360" w:lineRule="auto"/>
        <w:ind w:firstLine="360"/>
        <w:rPr>
          <w:rFonts w:cs="Arial"/>
        </w:rPr>
      </w:pPr>
    </w:p>
    <w:p w14:paraId="2E3B32AF" w14:textId="77777777" w:rsidR="00066ABF" w:rsidRDefault="00066ABF" w:rsidP="00066ABF">
      <w:pPr>
        <w:spacing w:before="60" w:after="60" w:line="360" w:lineRule="auto"/>
        <w:rPr>
          <w:rFonts w:cs="Arial"/>
        </w:rPr>
      </w:pPr>
      <w:r w:rsidRPr="000F6865">
        <w:rPr>
          <w:rFonts w:cs="Arial"/>
          <w:b/>
        </w:rPr>
        <w:lastRenderedPageBreak/>
        <w:t>Task 3.</w:t>
      </w:r>
      <w:r>
        <w:rPr>
          <w:rFonts w:cs="Arial"/>
        </w:rPr>
        <w:t xml:space="preserve"> Configure </w:t>
      </w:r>
      <w:proofErr w:type="spellStart"/>
      <w:r>
        <w:rPr>
          <w:rFonts w:cs="Arial"/>
        </w:rPr>
        <w:t>TortoiseGit</w:t>
      </w:r>
      <w:proofErr w:type="spellEnd"/>
      <w:r>
        <w:rPr>
          <w:rFonts w:cs="Arial"/>
        </w:rPr>
        <w:t xml:space="preserve"> as the client tool.</w:t>
      </w:r>
    </w:p>
    <w:p w14:paraId="30141ED8" w14:textId="77777777" w:rsidR="00066ABF" w:rsidRDefault="00066ABF" w:rsidP="00066ABF">
      <w:pPr>
        <w:spacing w:before="60" w:after="60" w:line="360" w:lineRule="auto"/>
        <w:rPr>
          <w:rFonts w:cs="Arial"/>
        </w:rPr>
      </w:pPr>
      <w:r>
        <w:rPr>
          <w:rFonts w:cs="Arial"/>
        </w:rPr>
        <w:tab/>
        <w:t xml:space="preserve">Use </w:t>
      </w:r>
      <w:proofErr w:type="spellStart"/>
      <w:r>
        <w:rPr>
          <w:rFonts w:cs="Arial"/>
        </w:rPr>
        <w:t>PuttyGen</w:t>
      </w:r>
      <w:proofErr w:type="spellEnd"/>
      <w:r>
        <w:rPr>
          <w:rFonts w:cs="Arial"/>
        </w:rPr>
        <w:t xml:space="preserve"> to create a SSH private and public key pair. </w:t>
      </w:r>
    </w:p>
    <w:p w14:paraId="0EF011F3" w14:textId="316BF71F" w:rsidR="00066ABF" w:rsidRDefault="00066ABF" w:rsidP="00066ABF">
      <w:pPr>
        <w:pStyle w:val="ListParagraph"/>
        <w:numPr>
          <w:ilvl w:val="0"/>
          <w:numId w:val="8"/>
        </w:numPr>
        <w:spacing w:before="60" w:after="60" w:line="360" w:lineRule="auto"/>
        <w:rPr>
          <w:rFonts w:cs="Arial"/>
        </w:rPr>
      </w:pPr>
      <w:r w:rsidRPr="002B6BC9">
        <w:rPr>
          <w:rFonts w:cs="Arial"/>
        </w:rPr>
        <w:t>Save the private key with the name “</w:t>
      </w:r>
      <w:proofErr w:type="spellStart"/>
      <w:r w:rsidRPr="002B6BC9">
        <w:rPr>
          <w:rFonts w:cs="Arial"/>
          <w:b/>
        </w:rPr>
        <w:t>PM_Private.ppk</w:t>
      </w:r>
      <w:proofErr w:type="spellEnd"/>
      <w:r w:rsidRPr="002B6BC9">
        <w:rPr>
          <w:rFonts w:cs="Arial"/>
        </w:rPr>
        <w:t>”</w:t>
      </w:r>
      <w:r>
        <w:rPr>
          <w:rFonts w:cs="Arial"/>
        </w:rPr>
        <w:t xml:space="preserve"> in the c:\temp folder</w:t>
      </w:r>
      <w:r w:rsidRPr="002B6BC9">
        <w:rPr>
          <w:rFonts w:cs="Arial"/>
        </w:rPr>
        <w:t>.</w:t>
      </w:r>
    </w:p>
    <w:p w14:paraId="663AFC20" w14:textId="7A601B31" w:rsidR="00645D4E" w:rsidRDefault="00645D4E" w:rsidP="00645D4E">
      <w:pPr>
        <w:spacing w:before="60" w:after="60" w:line="360" w:lineRule="auto"/>
        <w:rPr>
          <w:noProof/>
        </w:rPr>
      </w:pPr>
      <w:r w:rsidRPr="00645D4E">
        <w:rPr>
          <w:noProof/>
        </w:rPr>
        <w:t xml:space="preserve"> </w:t>
      </w:r>
    </w:p>
    <w:p w14:paraId="726111B7" w14:textId="38DA7FEE" w:rsidR="009C36DD" w:rsidRDefault="009C36DD" w:rsidP="00645D4E">
      <w:pPr>
        <w:spacing w:before="60" w:after="60" w:line="360" w:lineRule="auto"/>
        <w:rPr>
          <w:noProof/>
        </w:rPr>
      </w:pPr>
      <w:r>
        <w:rPr>
          <w:noProof/>
        </w:rPr>
        <w:drawing>
          <wp:inline distT="0" distB="0" distL="0" distR="0" wp14:anchorId="316A988A" wp14:editId="0AA7FF61">
            <wp:extent cx="5731510" cy="1154430"/>
            <wp:effectExtent l="0" t="0" r="2540" b="7620"/>
            <wp:docPr id="198302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204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0724" w14:textId="45285F08" w:rsidR="00645D4E" w:rsidRPr="00645D4E" w:rsidRDefault="00645D4E" w:rsidP="00645D4E">
      <w:pPr>
        <w:spacing w:before="60" w:after="60" w:line="360" w:lineRule="auto"/>
        <w:rPr>
          <w:rFonts w:cs="Arial"/>
        </w:rPr>
      </w:pPr>
    </w:p>
    <w:p w14:paraId="2AED43B6" w14:textId="77777777" w:rsidR="00066ABF" w:rsidRDefault="00066ABF" w:rsidP="00066ABF">
      <w:pPr>
        <w:pStyle w:val="ListParagraph"/>
        <w:numPr>
          <w:ilvl w:val="0"/>
          <w:numId w:val="8"/>
        </w:numPr>
        <w:spacing w:before="60" w:after="60" w:line="360" w:lineRule="auto"/>
        <w:rPr>
          <w:rFonts w:cs="Arial"/>
        </w:rPr>
      </w:pPr>
      <w:r w:rsidRPr="002B6BC9">
        <w:rPr>
          <w:rFonts w:cs="Arial"/>
        </w:rPr>
        <w:t>Add the public key into the GitHub of your account.</w:t>
      </w:r>
      <w:r>
        <w:rPr>
          <w:rFonts w:cs="Arial"/>
        </w:rPr>
        <w:t xml:space="preserve"> </w:t>
      </w:r>
    </w:p>
    <w:p w14:paraId="7F20A0E2" w14:textId="1B01711F" w:rsidR="00645D4E" w:rsidRPr="00645D4E" w:rsidRDefault="009C36DD" w:rsidP="00645D4E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215D6F2E" wp14:editId="757C0EE8">
            <wp:extent cx="5731510" cy="2609850"/>
            <wp:effectExtent l="0" t="0" r="2540" b="0"/>
            <wp:docPr id="167494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2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6BF0" w14:textId="21688F99" w:rsidR="00066ABF" w:rsidRDefault="00066ABF" w:rsidP="00066ABF">
      <w:pPr>
        <w:spacing w:before="60" w:after="60" w:line="360" w:lineRule="auto"/>
        <w:rPr>
          <w:rFonts w:cs="Arial"/>
        </w:rPr>
      </w:pPr>
      <w:r>
        <w:rPr>
          <w:rFonts w:cs="Arial"/>
        </w:rPr>
        <w:t>Your submission should c</w:t>
      </w:r>
      <w:r w:rsidRPr="00E42115">
        <w:rPr>
          <w:rFonts w:cs="Arial"/>
        </w:rPr>
        <w:t>apture the following screen shots:</w:t>
      </w:r>
    </w:p>
    <w:p w14:paraId="35A0DA6A" w14:textId="77777777" w:rsidR="00066ABF" w:rsidRDefault="00066ABF" w:rsidP="00066ABF">
      <w:pPr>
        <w:pStyle w:val="ListParagraph"/>
        <w:numPr>
          <w:ilvl w:val="0"/>
          <w:numId w:val="18"/>
        </w:numPr>
        <w:spacing w:before="60" w:after="60" w:line="360" w:lineRule="auto"/>
        <w:rPr>
          <w:rFonts w:cs="Arial"/>
        </w:rPr>
      </w:pPr>
      <w:r>
        <w:rPr>
          <w:rFonts w:cs="Arial"/>
        </w:rPr>
        <w:t>A s</w:t>
      </w:r>
      <w:r w:rsidRPr="004F6495">
        <w:rPr>
          <w:rFonts w:cs="Arial"/>
        </w:rPr>
        <w:t xml:space="preserve">creen shot must show the </w:t>
      </w:r>
      <w:r>
        <w:rPr>
          <w:rFonts w:cs="Arial"/>
        </w:rPr>
        <w:t xml:space="preserve">private </w:t>
      </w:r>
      <w:r w:rsidRPr="004F6495">
        <w:rPr>
          <w:rFonts w:cs="Arial"/>
        </w:rPr>
        <w:t>putty key</w:t>
      </w:r>
      <w:r>
        <w:rPr>
          <w:rFonts w:cs="Arial"/>
        </w:rPr>
        <w:t xml:space="preserve"> (.</w:t>
      </w:r>
      <w:proofErr w:type="spellStart"/>
      <w:r>
        <w:rPr>
          <w:rFonts w:cs="Arial"/>
        </w:rPr>
        <w:t>ppk</w:t>
      </w:r>
      <w:proofErr w:type="spellEnd"/>
      <w:r>
        <w:rPr>
          <w:rFonts w:cs="Arial"/>
        </w:rPr>
        <w:t xml:space="preserve"> file) generated in the C:\temp folder.</w:t>
      </w:r>
    </w:p>
    <w:p w14:paraId="76E7DF35" w14:textId="77777777" w:rsidR="00066ABF" w:rsidRPr="00EB4BC9" w:rsidRDefault="00066ABF" w:rsidP="00066ABF">
      <w:pPr>
        <w:pStyle w:val="ListParagraph"/>
        <w:numPr>
          <w:ilvl w:val="0"/>
          <w:numId w:val="18"/>
        </w:numPr>
        <w:spacing w:before="60" w:after="60" w:line="360" w:lineRule="auto"/>
        <w:rPr>
          <w:rFonts w:cs="Arial"/>
        </w:rPr>
      </w:pPr>
      <w:r>
        <w:rPr>
          <w:rFonts w:cs="Arial"/>
        </w:rPr>
        <w:t>A screen shot must show the public key uploaded to the GitHub.</w:t>
      </w:r>
    </w:p>
    <w:p w14:paraId="780930E5" w14:textId="13A5BB7A" w:rsidR="00E42115" w:rsidRDefault="00E42115" w:rsidP="00130252">
      <w:pPr>
        <w:spacing w:before="60" w:after="60" w:line="360" w:lineRule="auto"/>
        <w:ind w:firstLine="360"/>
        <w:rPr>
          <w:rFonts w:ascii="Courier New" w:hAnsi="Courier New" w:cs="Courier New"/>
        </w:rPr>
      </w:pPr>
    </w:p>
    <w:p w14:paraId="5815FB94" w14:textId="77777777" w:rsidR="00E42115" w:rsidRPr="007835E9" w:rsidRDefault="00E42115" w:rsidP="00130252">
      <w:pPr>
        <w:spacing w:before="60" w:after="60" w:line="360" w:lineRule="auto"/>
        <w:ind w:firstLine="360"/>
        <w:rPr>
          <w:rFonts w:ascii="Courier New" w:hAnsi="Courier New" w:cs="Courier New"/>
        </w:rPr>
      </w:pPr>
    </w:p>
    <w:p w14:paraId="6A47B01D" w14:textId="77777777" w:rsidR="00EB4BC9" w:rsidRDefault="00EB4BC9" w:rsidP="00EB4BC9">
      <w:pPr>
        <w:spacing w:before="60" w:after="60" w:line="360" w:lineRule="auto"/>
        <w:rPr>
          <w:rFonts w:cs="Arial"/>
        </w:rPr>
      </w:pPr>
      <w:r>
        <w:rPr>
          <w:rFonts w:cs="Arial"/>
          <w:b/>
          <w:bCs/>
        </w:rPr>
        <w:t>Task 4</w:t>
      </w:r>
      <w:r w:rsidRPr="00A06352">
        <w:rPr>
          <w:rFonts w:cs="Arial"/>
          <w:b/>
          <w:bCs/>
        </w:rPr>
        <w:t>.</w:t>
      </w:r>
      <w:r>
        <w:rPr>
          <w:rFonts w:cs="Arial"/>
        </w:rPr>
        <w:t xml:space="preserve"> Clone a repository.</w:t>
      </w:r>
    </w:p>
    <w:p w14:paraId="5B3C364E" w14:textId="77777777" w:rsidR="00EB4BC9" w:rsidRDefault="00EB4BC9" w:rsidP="00EB4BC9">
      <w:pPr>
        <w:spacing w:before="60" w:after="60" w:line="360" w:lineRule="auto"/>
        <w:rPr>
          <w:rFonts w:cs="Arial"/>
        </w:rPr>
      </w:pPr>
      <w:r>
        <w:rPr>
          <w:rFonts w:cs="Arial"/>
        </w:rPr>
        <w:t>Create a local working directory called “</w:t>
      </w:r>
      <w:r w:rsidRPr="00866459">
        <w:rPr>
          <w:rFonts w:cs="Arial"/>
          <w:b/>
        </w:rPr>
        <w:t>C:\</w:t>
      </w:r>
      <w:proofErr w:type="spellStart"/>
      <w:r>
        <w:rPr>
          <w:rFonts w:cs="Arial"/>
          <w:b/>
        </w:rPr>
        <w:t>MyProduct</w:t>
      </w:r>
      <w:proofErr w:type="spellEnd"/>
      <w:r>
        <w:rPr>
          <w:rFonts w:cs="Arial"/>
        </w:rPr>
        <w:t>”. Clone the remote repository to the local working directory.</w:t>
      </w:r>
    </w:p>
    <w:p w14:paraId="2FFC2C26" w14:textId="0CCEFE27" w:rsidR="00EB4BC9" w:rsidRDefault="00EB4BC9" w:rsidP="001D00F5">
      <w:pPr>
        <w:pStyle w:val="ListParagraph"/>
        <w:numPr>
          <w:ilvl w:val="0"/>
          <w:numId w:val="9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t>Copy the “</w:t>
      </w:r>
      <w:proofErr w:type="spellStart"/>
      <w:r w:rsidRPr="52CDC1BA">
        <w:rPr>
          <w:rFonts w:cs="Arial"/>
          <w:b/>
          <w:bCs/>
        </w:rPr>
        <w:t>ProductMaintenance</w:t>
      </w:r>
      <w:proofErr w:type="spellEnd"/>
      <w:r w:rsidRPr="52CDC1BA">
        <w:rPr>
          <w:rFonts w:cs="Arial"/>
        </w:rPr>
        <w:t xml:space="preserve">” </w:t>
      </w:r>
      <w:r w:rsidR="3E51DC10" w:rsidRPr="52CDC1BA">
        <w:rPr>
          <w:rFonts w:cs="Arial"/>
        </w:rPr>
        <w:t xml:space="preserve">program from the given student </w:t>
      </w:r>
      <w:proofErr w:type="spellStart"/>
      <w:r w:rsidR="009E6742">
        <w:rPr>
          <w:rFonts w:cs="Arial"/>
        </w:rPr>
        <w:t>assesment</w:t>
      </w:r>
      <w:proofErr w:type="spellEnd"/>
      <w:r w:rsidR="3E51DC10" w:rsidRPr="52CDC1BA">
        <w:rPr>
          <w:rFonts w:cs="Arial"/>
        </w:rPr>
        <w:t xml:space="preserve"> files </w:t>
      </w:r>
      <w:r w:rsidR="6D049632" w:rsidRPr="52CDC1BA">
        <w:rPr>
          <w:rFonts w:cs="Arial"/>
        </w:rPr>
        <w:t xml:space="preserve">which can be found from LEARN </w:t>
      </w:r>
      <w:r w:rsidRPr="52CDC1BA">
        <w:rPr>
          <w:rFonts w:cs="Arial"/>
        </w:rPr>
        <w:t>into local repository.</w:t>
      </w:r>
      <w:r w:rsidR="3AB5A6DF" w:rsidRPr="52CDC1BA">
        <w:rPr>
          <w:rFonts w:cs="Arial"/>
        </w:rPr>
        <w:t xml:space="preserve"> (See Fig. 1)</w:t>
      </w:r>
    </w:p>
    <w:p w14:paraId="1E04A9E4" w14:textId="1CDF05C6" w:rsidR="001B7000" w:rsidRDefault="001B7000" w:rsidP="001B7000">
      <w:pPr>
        <w:pStyle w:val="ListParagraph"/>
        <w:spacing w:before="60" w:after="60" w:line="360" w:lineRule="auto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32ED2CF6" wp14:editId="4FE29D67">
            <wp:extent cx="5514975" cy="3962400"/>
            <wp:effectExtent l="0" t="0" r="9525" b="0"/>
            <wp:docPr id="122136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66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A8E0" w14:textId="77777777" w:rsidR="001B7000" w:rsidRPr="00CF425E" w:rsidRDefault="001B7000" w:rsidP="001B7000">
      <w:pPr>
        <w:pStyle w:val="ListParagraph"/>
        <w:spacing w:before="60" w:after="60" w:line="360" w:lineRule="auto"/>
        <w:rPr>
          <w:rFonts w:cs="Arial"/>
        </w:rPr>
      </w:pPr>
    </w:p>
    <w:p w14:paraId="65E1F157" w14:textId="2BE85BF3" w:rsidR="00130252" w:rsidRDefault="00130252" w:rsidP="00130252">
      <w:pPr>
        <w:spacing w:before="60" w:after="60" w:line="360" w:lineRule="auto"/>
        <w:jc w:val="center"/>
        <w:rPr>
          <w:rFonts w:cs="Arial"/>
        </w:rPr>
      </w:pPr>
    </w:p>
    <w:p w14:paraId="27F48B7F" w14:textId="6C07E3C1" w:rsidR="00130252" w:rsidRDefault="007D39F4" w:rsidP="00E72EE1">
      <w:pPr>
        <w:spacing w:before="60" w:after="60" w:line="360" w:lineRule="auto"/>
        <w:jc w:val="center"/>
      </w:pPr>
      <w:r>
        <w:rPr>
          <w:noProof/>
        </w:rPr>
        <w:drawing>
          <wp:inline distT="0" distB="0" distL="0" distR="0" wp14:anchorId="05B9425A" wp14:editId="176348C9">
            <wp:extent cx="4275819" cy="1114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819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C23A" w14:textId="206F2BC4" w:rsidR="460BA6B9" w:rsidRDefault="460BA6B9" w:rsidP="00E72EE1">
      <w:pPr>
        <w:spacing w:before="60" w:after="60" w:line="360" w:lineRule="auto"/>
        <w:jc w:val="center"/>
        <w:rPr>
          <w:rFonts w:eastAsia="Calibri"/>
          <w:szCs w:val="20"/>
          <w:u w:val="single"/>
        </w:rPr>
      </w:pPr>
      <w:r w:rsidRPr="52CDC1BA">
        <w:rPr>
          <w:rFonts w:eastAsia="Calibri"/>
          <w:szCs w:val="20"/>
          <w:u w:val="single"/>
        </w:rPr>
        <w:t xml:space="preserve">Fig 1. </w:t>
      </w:r>
      <w:r w:rsidR="1BBD1B2F" w:rsidRPr="52CDC1BA">
        <w:rPr>
          <w:rFonts w:eastAsia="Calibri"/>
          <w:szCs w:val="20"/>
          <w:u w:val="single"/>
        </w:rPr>
        <w:t xml:space="preserve">Screen showing </w:t>
      </w:r>
      <w:proofErr w:type="spellStart"/>
      <w:r w:rsidRPr="52CDC1BA">
        <w:rPr>
          <w:rFonts w:eastAsia="Calibri"/>
          <w:szCs w:val="20"/>
          <w:u w:val="single"/>
        </w:rPr>
        <w:t>Product</w:t>
      </w:r>
      <w:r w:rsidR="48B3A33C" w:rsidRPr="52CDC1BA">
        <w:rPr>
          <w:rFonts w:eastAsia="Calibri"/>
          <w:szCs w:val="20"/>
          <w:u w:val="single"/>
        </w:rPr>
        <w:t>M</w:t>
      </w:r>
      <w:r w:rsidRPr="52CDC1BA">
        <w:rPr>
          <w:rFonts w:eastAsia="Calibri"/>
          <w:szCs w:val="20"/>
          <w:u w:val="single"/>
        </w:rPr>
        <w:t>a</w:t>
      </w:r>
      <w:r w:rsidR="622E01C4" w:rsidRPr="52CDC1BA">
        <w:rPr>
          <w:rFonts w:eastAsia="Calibri"/>
          <w:szCs w:val="20"/>
          <w:u w:val="single"/>
        </w:rPr>
        <w:t>intenance</w:t>
      </w:r>
      <w:proofErr w:type="spellEnd"/>
      <w:r w:rsidR="622E01C4" w:rsidRPr="52CDC1BA">
        <w:rPr>
          <w:rFonts w:eastAsia="Calibri"/>
          <w:szCs w:val="20"/>
          <w:u w:val="single"/>
        </w:rPr>
        <w:t xml:space="preserve"> </w:t>
      </w:r>
      <w:r w:rsidR="4F1B4AFF" w:rsidRPr="52CDC1BA">
        <w:rPr>
          <w:rFonts w:eastAsia="Calibri"/>
          <w:szCs w:val="20"/>
          <w:u w:val="single"/>
        </w:rPr>
        <w:t>program copied to the local repository</w:t>
      </w:r>
    </w:p>
    <w:p w14:paraId="3B686A6A" w14:textId="1B3BAB2A" w:rsidR="52CDC1BA" w:rsidRDefault="52CDC1BA" w:rsidP="52CDC1BA">
      <w:pPr>
        <w:spacing w:before="60" w:after="60" w:line="360" w:lineRule="auto"/>
        <w:rPr>
          <w:rFonts w:eastAsia="Calibri"/>
          <w:szCs w:val="20"/>
        </w:rPr>
      </w:pPr>
    </w:p>
    <w:p w14:paraId="4CEAEE4B" w14:textId="1540FB08" w:rsidR="00EB4BC9" w:rsidRDefault="4B7E7E01" w:rsidP="001D00F5">
      <w:pPr>
        <w:pStyle w:val="ListParagraph"/>
        <w:numPr>
          <w:ilvl w:val="0"/>
          <w:numId w:val="9"/>
        </w:numPr>
        <w:spacing w:before="60" w:after="60" w:line="360" w:lineRule="auto"/>
        <w:rPr>
          <w:rFonts w:cs="Arial"/>
        </w:rPr>
      </w:pPr>
      <w:r w:rsidRPr="00B78CAF">
        <w:rPr>
          <w:rFonts w:cs="Arial"/>
        </w:rPr>
        <w:t>Stage and c</w:t>
      </w:r>
      <w:r w:rsidR="00EB4BC9" w:rsidRPr="00B78CAF">
        <w:rPr>
          <w:rFonts w:cs="Arial"/>
        </w:rPr>
        <w:t>ommit</w:t>
      </w:r>
      <w:r w:rsidR="00EB4BC9" w:rsidRPr="00CF425E">
        <w:rPr>
          <w:rFonts w:cs="Arial"/>
        </w:rPr>
        <w:t xml:space="preserve"> the addition files to the </w:t>
      </w:r>
      <w:r w:rsidR="00EB4BC9" w:rsidRPr="00CF425E">
        <w:rPr>
          <w:rFonts w:cs="Arial"/>
          <w:b/>
        </w:rPr>
        <w:t>local repository</w:t>
      </w:r>
      <w:r w:rsidR="00EB4BC9" w:rsidRPr="00CF425E">
        <w:rPr>
          <w:rFonts w:cs="Arial"/>
        </w:rPr>
        <w:t xml:space="preserve"> with message “</w:t>
      </w:r>
      <w:r w:rsidR="00EB4BC9" w:rsidRPr="00CF425E">
        <w:rPr>
          <w:rFonts w:cs="Arial"/>
          <w:b/>
        </w:rPr>
        <w:t>Commit the Product Maintenance program to the local repository</w:t>
      </w:r>
      <w:r w:rsidR="00EB4BC9" w:rsidRPr="00CF425E">
        <w:rPr>
          <w:rFonts w:cs="Arial"/>
        </w:rPr>
        <w:t>”.</w:t>
      </w:r>
    </w:p>
    <w:p w14:paraId="63EC6C2A" w14:textId="484FCE73" w:rsidR="001B7000" w:rsidRPr="001B7000" w:rsidRDefault="001B7000" w:rsidP="001B7000">
      <w:pPr>
        <w:spacing w:before="60" w:after="60" w:line="360" w:lineRule="auto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27DE9C05" wp14:editId="22143EFD">
            <wp:extent cx="2809875" cy="3410389"/>
            <wp:effectExtent l="0" t="0" r="0" b="0"/>
            <wp:docPr id="1767416364" name="Picture 17674163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826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483" cy="343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FDFA1" wp14:editId="4E22F2C3">
            <wp:extent cx="2654935" cy="1895075"/>
            <wp:effectExtent l="0" t="0" r="0" b="0"/>
            <wp:docPr id="823620704" name="Picture 8236207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288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5949" cy="19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84B1" w14:textId="357F0D35" w:rsidR="00EB4BC9" w:rsidRPr="004F6495" w:rsidRDefault="00EB4BC9" w:rsidP="001D00F5">
      <w:pPr>
        <w:pStyle w:val="ListParagraph"/>
        <w:numPr>
          <w:ilvl w:val="0"/>
          <w:numId w:val="9"/>
        </w:numPr>
        <w:spacing w:before="60" w:after="60" w:line="360" w:lineRule="auto"/>
        <w:rPr>
          <w:rFonts w:cs="Arial"/>
        </w:rPr>
      </w:pPr>
      <w:r>
        <w:rPr>
          <w:rFonts w:cs="Arial"/>
        </w:rPr>
        <w:t xml:space="preserve">Use the </w:t>
      </w:r>
      <w:r w:rsidR="009E3994">
        <w:rPr>
          <w:rFonts w:cs="Arial"/>
        </w:rPr>
        <w:t>‘</w:t>
      </w:r>
      <w:r>
        <w:rPr>
          <w:rFonts w:cs="Arial"/>
        </w:rPr>
        <w:t>show log option</w:t>
      </w:r>
      <w:r w:rsidR="009E3994">
        <w:rPr>
          <w:rFonts w:cs="Arial"/>
        </w:rPr>
        <w:t>’</w:t>
      </w:r>
      <w:r>
        <w:rPr>
          <w:rFonts w:cs="Arial"/>
        </w:rPr>
        <w:t>, w</w:t>
      </w:r>
      <w:r w:rsidRPr="00CF425E">
        <w:rPr>
          <w:rFonts w:cs="Arial"/>
        </w:rPr>
        <w:t xml:space="preserve">rite down the commit SHA hash index </w:t>
      </w:r>
      <w:r>
        <w:rPr>
          <w:rFonts w:cs="Arial"/>
        </w:rPr>
        <w:t xml:space="preserve">(i.e. </w:t>
      </w:r>
      <w:r w:rsidRPr="00CF425E">
        <w:rPr>
          <w:rFonts w:cs="Arial"/>
        </w:rPr>
        <w:t xml:space="preserve">the first </w:t>
      </w:r>
      <w:r>
        <w:rPr>
          <w:rFonts w:cs="Arial"/>
        </w:rPr>
        <w:t>7</w:t>
      </w:r>
      <w:r w:rsidRPr="00CF425E">
        <w:rPr>
          <w:rFonts w:cs="Arial"/>
        </w:rPr>
        <w:t xml:space="preserve"> hexadecimal digit will do) here: </w:t>
      </w:r>
      <w:r w:rsidR="00221B5E">
        <w:rPr>
          <w:rFonts w:ascii="Consolas" w:hAnsi="Consolas" w:cs="Consolas"/>
          <w:color w:val="000000"/>
          <w:sz w:val="18"/>
          <w:szCs w:val="18"/>
          <w:highlight w:val="white"/>
          <w:lang w:val="en-AU"/>
        </w:rPr>
        <w:t>3e9d45a</w:t>
      </w:r>
    </w:p>
    <w:p w14:paraId="6D236525" w14:textId="77777777" w:rsidR="00EB4BC9" w:rsidRDefault="00EB4BC9" w:rsidP="001D00F5">
      <w:pPr>
        <w:pStyle w:val="ListParagraph"/>
        <w:numPr>
          <w:ilvl w:val="0"/>
          <w:numId w:val="9"/>
        </w:numPr>
        <w:spacing w:before="60" w:after="60" w:line="360" w:lineRule="auto"/>
        <w:rPr>
          <w:rFonts w:cs="Arial"/>
        </w:rPr>
      </w:pPr>
      <w:r w:rsidRPr="00CF425E">
        <w:rPr>
          <w:rFonts w:cs="Arial"/>
        </w:rPr>
        <w:t xml:space="preserve">In </w:t>
      </w:r>
      <w:proofErr w:type="spellStart"/>
      <w:r w:rsidRPr="00CF425E">
        <w:rPr>
          <w:rFonts w:cs="Arial"/>
        </w:rPr>
        <w:t>TortoistGit</w:t>
      </w:r>
      <w:proofErr w:type="spellEnd"/>
      <w:r w:rsidRPr="00CF425E">
        <w:rPr>
          <w:rFonts w:cs="Arial"/>
        </w:rPr>
        <w:t>, push the local changes to the remote repository.</w:t>
      </w:r>
    </w:p>
    <w:p w14:paraId="3FC5327D" w14:textId="4AF2640B" w:rsidR="00221B5E" w:rsidRPr="00221B5E" w:rsidRDefault="00221B5E" w:rsidP="00221B5E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4FF4C79F" wp14:editId="7C9AFF7E">
            <wp:extent cx="5505450" cy="3952875"/>
            <wp:effectExtent l="0" t="0" r="0" b="9525"/>
            <wp:docPr id="1197294381" name="Picture 1197294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3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3D8C" w14:textId="77777777" w:rsidR="00EB4BC9" w:rsidRDefault="00EB4BC9" w:rsidP="00EB4BC9">
      <w:pPr>
        <w:pStyle w:val="ListParagraph"/>
        <w:spacing w:before="60" w:after="60" w:line="360" w:lineRule="auto"/>
        <w:ind w:left="0"/>
        <w:rPr>
          <w:rFonts w:cs="Arial"/>
        </w:rPr>
      </w:pPr>
    </w:p>
    <w:p w14:paraId="6E1FBF5E" w14:textId="77777777" w:rsidR="009E3994" w:rsidRPr="009E3994" w:rsidRDefault="009E3994" w:rsidP="009E3994">
      <w:pPr>
        <w:spacing w:before="60" w:after="60" w:line="360" w:lineRule="auto"/>
        <w:rPr>
          <w:rFonts w:cs="Arial"/>
        </w:rPr>
      </w:pPr>
      <w:r w:rsidRPr="009E3994">
        <w:rPr>
          <w:rFonts w:cs="Arial"/>
        </w:rPr>
        <w:t>Your submission should capture the following screen shots:</w:t>
      </w:r>
    </w:p>
    <w:p w14:paraId="6480D1FC" w14:textId="24F5D3BF" w:rsidR="00EB4BC9" w:rsidRDefault="009E3994" w:rsidP="001D00F5">
      <w:pPr>
        <w:pStyle w:val="ListParagraph"/>
        <w:numPr>
          <w:ilvl w:val="0"/>
          <w:numId w:val="9"/>
        </w:numPr>
        <w:spacing w:before="60" w:after="60" w:line="360" w:lineRule="auto"/>
        <w:rPr>
          <w:rFonts w:cs="Arial"/>
        </w:rPr>
      </w:pPr>
      <w:r>
        <w:rPr>
          <w:rFonts w:cs="Arial"/>
        </w:rPr>
        <w:lastRenderedPageBreak/>
        <w:t xml:space="preserve">A </w:t>
      </w:r>
      <w:r w:rsidR="00E27CE0">
        <w:rPr>
          <w:rFonts w:cs="Arial"/>
        </w:rPr>
        <w:t>s</w:t>
      </w:r>
      <w:r w:rsidR="00EB4BC9" w:rsidRPr="00376098">
        <w:rPr>
          <w:rFonts w:cs="Arial"/>
        </w:rPr>
        <w:t>creen shot must show t</w:t>
      </w:r>
      <w:r w:rsidR="00EB4BC9">
        <w:rPr>
          <w:rFonts w:cs="Arial"/>
        </w:rPr>
        <w:t>he revision n</w:t>
      </w:r>
      <w:r>
        <w:rPr>
          <w:rFonts w:cs="Arial"/>
        </w:rPr>
        <w:t>umber</w:t>
      </w:r>
      <w:r w:rsidR="00EB4BC9">
        <w:rPr>
          <w:rFonts w:cs="Arial"/>
        </w:rPr>
        <w:t xml:space="preserve">. (i.e. SHA hash index) in the show log option. </w:t>
      </w:r>
    </w:p>
    <w:p w14:paraId="3F06D281" w14:textId="442676E0" w:rsidR="00221B5E" w:rsidRPr="00221B5E" w:rsidRDefault="00221B5E" w:rsidP="00221B5E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12AB525C" wp14:editId="30FC8295">
            <wp:extent cx="5731510" cy="4582160"/>
            <wp:effectExtent l="0" t="0" r="2540" b="8890"/>
            <wp:docPr id="1713408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082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9626" w14:textId="0EA4313B" w:rsidR="00EB4BC9" w:rsidRPr="00376098" w:rsidRDefault="009E3994" w:rsidP="001D00F5">
      <w:pPr>
        <w:pStyle w:val="ListParagraph"/>
        <w:numPr>
          <w:ilvl w:val="0"/>
          <w:numId w:val="9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t xml:space="preserve">A </w:t>
      </w:r>
      <w:r w:rsidR="00E27CE0">
        <w:rPr>
          <w:rFonts w:cs="Arial"/>
        </w:rPr>
        <w:t>s</w:t>
      </w:r>
      <w:r w:rsidR="00EB4BC9" w:rsidRPr="52CDC1BA">
        <w:rPr>
          <w:rFonts w:cs="Arial"/>
        </w:rPr>
        <w:t xml:space="preserve">creen shot must show the pushing of the local change </w:t>
      </w:r>
      <w:r w:rsidR="0EA51E66" w:rsidRPr="52CDC1BA">
        <w:rPr>
          <w:rFonts w:cs="Arial"/>
        </w:rPr>
        <w:t xml:space="preserve">appears in </w:t>
      </w:r>
      <w:r w:rsidR="00EB4BC9" w:rsidRPr="52CDC1BA">
        <w:rPr>
          <w:rFonts w:cs="Arial"/>
        </w:rPr>
        <w:t>the remote repository.</w:t>
      </w:r>
    </w:p>
    <w:p w14:paraId="710D1CBC" w14:textId="25B44249" w:rsidR="00130252" w:rsidRDefault="00221B5E" w:rsidP="00130252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0F5FC3EA" wp14:editId="431BF37C">
            <wp:extent cx="5731510" cy="3082925"/>
            <wp:effectExtent l="0" t="0" r="2540" b="3175"/>
            <wp:docPr id="1035346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465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55F8" w14:textId="77777777" w:rsidR="00221B5E" w:rsidRDefault="00221B5E" w:rsidP="00130252">
      <w:pPr>
        <w:spacing w:before="60" w:after="60" w:line="360" w:lineRule="auto"/>
        <w:rPr>
          <w:rFonts w:cs="Arial"/>
        </w:rPr>
      </w:pPr>
    </w:p>
    <w:p w14:paraId="37A2128D" w14:textId="77777777" w:rsidR="00EB4BC9" w:rsidRDefault="00EB4BC9" w:rsidP="00EB4BC9">
      <w:pPr>
        <w:spacing w:before="60" w:after="60" w:line="360" w:lineRule="auto"/>
        <w:rPr>
          <w:rFonts w:cs="Arial"/>
        </w:rPr>
      </w:pPr>
      <w:r w:rsidRPr="00A06352">
        <w:rPr>
          <w:rFonts w:cs="Arial"/>
          <w:b/>
          <w:bCs/>
        </w:rPr>
        <w:lastRenderedPageBreak/>
        <w:t>Task 5.</w:t>
      </w:r>
      <w:r>
        <w:rPr>
          <w:rFonts w:cs="Arial"/>
        </w:rPr>
        <w:t xml:space="preserve"> Develop and build application using then VCS.</w:t>
      </w:r>
    </w:p>
    <w:p w14:paraId="5FAE6DFB" w14:textId="196D9793" w:rsidR="00EB4BC9" w:rsidRDefault="00EB4BC9" w:rsidP="00EB4BC9">
      <w:pPr>
        <w:spacing w:before="60" w:after="60" w:line="360" w:lineRule="auto"/>
        <w:rPr>
          <w:rFonts w:cs="Arial"/>
        </w:rPr>
      </w:pPr>
      <w:r w:rsidRPr="52CDC1BA">
        <w:rPr>
          <w:rFonts w:cs="Arial"/>
        </w:rPr>
        <w:t xml:space="preserve">Open the project, on the </w:t>
      </w:r>
      <w:proofErr w:type="spellStart"/>
      <w:r w:rsidRPr="52CDC1BA">
        <w:rPr>
          <w:rFonts w:cs="Arial"/>
          <w:b/>
          <w:bCs/>
        </w:rPr>
        <w:t>MainWindow</w:t>
      </w:r>
      <w:proofErr w:type="spellEnd"/>
      <w:r w:rsidR="00642CC8" w:rsidRPr="52CDC1BA">
        <w:rPr>
          <w:rFonts w:cs="Arial"/>
          <w:b/>
          <w:bCs/>
        </w:rPr>
        <w:t xml:space="preserve"> -</w:t>
      </w:r>
      <w:r w:rsidRPr="52CDC1BA">
        <w:rPr>
          <w:rFonts w:cs="Arial"/>
          <w:b/>
          <w:bCs/>
        </w:rPr>
        <w:t xml:space="preserve"> </w:t>
      </w:r>
      <w:r w:rsidRPr="52CDC1BA">
        <w:rPr>
          <w:rFonts w:cs="Arial"/>
        </w:rPr>
        <w:t xml:space="preserve">you are required to add a label and a text block to display the </w:t>
      </w:r>
      <w:r w:rsidR="2D72810F" w:rsidRPr="52CDC1BA">
        <w:rPr>
          <w:rFonts w:cs="Arial"/>
          <w:b/>
          <w:bCs/>
        </w:rPr>
        <w:t>Total Charge</w:t>
      </w:r>
      <w:r w:rsidR="0092675A" w:rsidRPr="52CDC1BA">
        <w:rPr>
          <w:rFonts w:cs="Arial"/>
        </w:rPr>
        <w:t xml:space="preserve"> </w:t>
      </w:r>
      <w:r w:rsidR="1099DB00" w:rsidRPr="52CDC1BA">
        <w:rPr>
          <w:rFonts w:cs="Arial"/>
        </w:rPr>
        <w:t>after</w:t>
      </w:r>
      <w:r w:rsidRPr="52CDC1BA">
        <w:rPr>
          <w:rFonts w:cs="Arial"/>
        </w:rPr>
        <w:t xml:space="preserve"> </w:t>
      </w:r>
      <w:r w:rsidRPr="52CDC1BA">
        <w:rPr>
          <w:rFonts w:cs="Arial"/>
          <w:b/>
          <w:bCs/>
        </w:rPr>
        <w:t>Adding the delivery charge ($25.00)</w:t>
      </w:r>
      <w:r w:rsidRPr="52CDC1BA">
        <w:rPr>
          <w:rFonts w:cs="Arial"/>
        </w:rPr>
        <w:t xml:space="preserve">. (See </w:t>
      </w:r>
      <w:r w:rsidR="1A081978" w:rsidRPr="52CDC1BA">
        <w:rPr>
          <w:rFonts w:cs="Arial"/>
        </w:rPr>
        <w:t>Fig. 2 below</w:t>
      </w:r>
      <w:r w:rsidRPr="52CDC1BA">
        <w:rPr>
          <w:rFonts w:cs="Arial"/>
        </w:rPr>
        <w:t>)</w:t>
      </w:r>
    </w:p>
    <w:p w14:paraId="41BE3051" w14:textId="77777777" w:rsidR="00EB4BC9" w:rsidRDefault="00EB4BC9" w:rsidP="00EB4BC9">
      <w:pPr>
        <w:spacing w:before="60" w:after="60" w:line="360" w:lineRule="auto"/>
        <w:rPr>
          <w:rFonts w:cs="Arial"/>
          <w:b/>
        </w:rPr>
      </w:pPr>
      <w:r>
        <w:rPr>
          <w:rFonts w:cs="Arial"/>
        </w:rPr>
        <w:t xml:space="preserve">i.e. </w:t>
      </w:r>
      <w:r>
        <w:rPr>
          <w:rFonts w:cs="Arial"/>
          <w:b/>
        </w:rPr>
        <w:t xml:space="preserve">Total Charge </w:t>
      </w:r>
      <w:r w:rsidRPr="00B217A1">
        <w:rPr>
          <w:rFonts w:cs="Arial"/>
          <w:b/>
        </w:rPr>
        <w:t xml:space="preserve">= </w:t>
      </w:r>
      <w:proofErr w:type="spellStart"/>
      <w:r>
        <w:rPr>
          <w:rFonts w:cs="Arial"/>
          <w:b/>
        </w:rPr>
        <w:t>TotalPayment</w:t>
      </w:r>
      <w:proofErr w:type="spellEnd"/>
      <w:r w:rsidRPr="00B217A1">
        <w:rPr>
          <w:rFonts w:cs="Arial"/>
          <w:b/>
        </w:rPr>
        <w:t xml:space="preserve"> </w:t>
      </w:r>
      <w:r>
        <w:rPr>
          <w:rFonts w:cs="Arial"/>
          <w:b/>
        </w:rPr>
        <w:t>+ $25.00</w:t>
      </w:r>
    </w:p>
    <w:p w14:paraId="3850701D" w14:textId="77777777" w:rsidR="00EB4BC9" w:rsidRPr="00185A72" w:rsidRDefault="00EB4BC9" w:rsidP="00EB4BC9">
      <w:pPr>
        <w:spacing w:before="60" w:after="60" w:line="360" w:lineRule="auto"/>
        <w:ind w:firstLine="360"/>
        <w:rPr>
          <w:rFonts w:cs="Arial"/>
          <w:i/>
        </w:rPr>
      </w:pPr>
      <w:r w:rsidRPr="00185A72">
        <w:rPr>
          <w:rFonts w:cs="Arial"/>
          <w:b/>
          <w:i/>
        </w:rPr>
        <w:t>Note: &amp;#</w:t>
      </w:r>
      <w:proofErr w:type="spellStart"/>
      <w:proofErr w:type="gramStart"/>
      <w:r w:rsidRPr="00185A72">
        <w:rPr>
          <w:rFonts w:cs="Arial"/>
          <w:b/>
          <w:i/>
        </w:rPr>
        <w:t>xA</w:t>
      </w:r>
      <w:proofErr w:type="spellEnd"/>
      <w:r w:rsidRPr="00185A72">
        <w:rPr>
          <w:rFonts w:cs="Arial"/>
          <w:b/>
          <w:i/>
        </w:rPr>
        <w:t xml:space="preserve">;   </w:t>
      </w:r>
      <w:proofErr w:type="gramEnd"/>
      <w:r w:rsidRPr="00185A72">
        <w:rPr>
          <w:rFonts w:cs="Arial"/>
          <w:i/>
        </w:rPr>
        <w:t xml:space="preserve">means new line in the </w:t>
      </w:r>
      <w:r>
        <w:rPr>
          <w:rFonts w:cs="Arial"/>
          <w:i/>
        </w:rPr>
        <w:t>XAML</w:t>
      </w:r>
      <w:r w:rsidRPr="00185A72">
        <w:rPr>
          <w:rFonts w:cs="Arial"/>
          <w:i/>
        </w:rPr>
        <w:t xml:space="preserve"> label.</w:t>
      </w:r>
    </w:p>
    <w:p w14:paraId="00E9D677" w14:textId="1C5F77F8" w:rsidR="00EB4BC9" w:rsidRPr="00185A72" w:rsidRDefault="00EB4BC9" w:rsidP="001D00F5">
      <w:pPr>
        <w:pStyle w:val="ListParagraph"/>
        <w:numPr>
          <w:ilvl w:val="0"/>
          <w:numId w:val="10"/>
        </w:numPr>
        <w:spacing w:before="60" w:after="60" w:line="360" w:lineRule="auto"/>
        <w:rPr>
          <w:rFonts w:cs="Arial"/>
          <w:b/>
        </w:rPr>
      </w:pPr>
      <w:r w:rsidRPr="00185A72">
        <w:rPr>
          <w:rFonts w:cs="Arial"/>
        </w:rPr>
        <w:t xml:space="preserve">Add a </w:t>
      </w:r>
      <w:r w:rsidR="25953938" w:rsidRPr="726D2E17">
        <w:rPr>
          <w:rFonts w:cs="Arial"/>
        </w:rPr>
        <w:t>label</w:t>
      </w:r>
      <w:r w:rsidRPr="00185A72">
        <w:rPr>
          <w:rFonts w:cs="Arial"/>
        </w:rPr>
        <w:t xml:space="preserve"> with Content:  </w:t>
      </w:r>
      <w:r>
        <w:rPr>
          <w:rFonts w:cs="Arial"/>
          <w:b/>
        </w:rPr>
        <w:t>Total Charge a</w:t>
      </w:r>
      <w:r w:rsidRPr="00185A72">
        <w:rPr>
          <w:rFonts w:cs="Arial"/>
          <w:b/>
        </w:rPr>
        <w:t>fter</w:t>
      </w:r>
      <w:r w:rsidRPr="00185A72">
        <w:rPr>
          <w:rFonts w:cs="Arial"/>
        </w:rPr>
        <w:t xml:space="preserve"> </w:t>
      </w:r>
      <w:r w:rsidRPr="00185A72">
        <w:rPr>
          <w:rFonts w:cs="Arial"/>
          <w:b/>
        </w:rPr>
        <w:t>adding &amp;#</w:t>
      </w:r>
      <w:proofErr w:type="spellStart"/>
      <w:proofErr w:type="gramStart"/>
      <w:r w:rsidRPr="00185A72">
        <w:rPr>
          <w:rFonts w:cs="Arial"/>
          <w:b/>
        </w:rPr>
        <w:t>xA;the</w:t>
      </w:r>
      <w:proofErr w:type="spellEnd"/>
      <w:proofErr w:type="gramEnd"/>
      <w:r w:rsidRPr="00185A72">
        <w:rPr>
          <w:rFonts w:cs="Arial"/>
          <w:b/>
        </w:rPr>
        <w:t xml:space="preserve"> delivery charge ($25)</w:t>
      </w:r>
    </w:p>
    <w:p w14:paraId="25D5431D" w14:textId="45CCBA15" w:rsidR="00EB4BC9" w:rsidRDefault="00EB4BC9" w:rsidP="001D00F5">
      <w:pPr>
        <w:pStyle w:val="ListParagraph"/>
        <w:numPr>
          <w:ilvl w:val="0"/>
          <w:numId w:val="10"/>
        </w:numPr>
        <w:spacing w:before="60" w:after="60" w:line="360" w:lineRule="auto"/>
        <w:rPr>
          <w:rFonts w:cs="Arial"/>
        </w:rPr>
      </w:pPr>
      <w:r w:rsidRPr="00185A72">
        <w:rPr>
          <w:rFonts w:cs="Arial"/>
        </w:rPr>
        <w:t xml:space="preserve">Add a </w:t>
      </w:r>
      <w:proofErr w:type="spellStart"/>
      <w:r w:rsidRPr="726D2E17">
        <w:rPr>
          <w:rFonts w:cs="Arial"/>
        </w:rPr>
        <w:t>text</w:t>
      </w:r>
      <w:r w:rsidR="00F905B4" w:rsidRPr="726D2E17">
        <w:rPr>
          <w:rFonts w:cs="Arial"/>
        </w:rPr>
        <w:t>b</w:t>
      </w:r>
      <w:r w:rsidR="73F414CF" w:rsidRPr="726D2E17">
        <w:rPr>
          <w:rFonts w:cs="Arial"/>
        </w:rPr>
        <w:t>lock</w:t>
      </w:r>
      <w:proofErr w:type="spellEnd"/>
      <w:r w:rsidRPr="00185A72">
        <w:rPr>
          <w:rFonts w:cs="Arial"/>
        </w:rPr>
        <w:t xml:space="preserve"> </w:t>
      </w:r>
      <w:r>
        <w:rPr>
          <w:rFonts w:cs="Arial"/>
        </w:rPr>
        <w:t>“</w:t>
      </w:r>
      <w:proofErr w:type="spellStart"/>
      <w:r w:rsidRPr="00CE6F51">
        <w:rPr>
          <w:rFonts w:cs="Arial"/>
          <w:b/>
        </w:rPr>
        <w:t>totalChargeTextB</w:t>
      </w:r>
      <w:r w:rsidR="00F905B4">
        <w:rPr>
          <w:rFonts w:cs="Arial"/>
          <w:b/>
        </w:rPr>
        <w:t>ox</w:t>
      </w:r>
      <w:proofErr w:type="spellEnd"/>
      <w:r>
        <w:rPr>
          <w:rFonts w:cs="Arial"/>
        </w:rPr>
        <w:t xml:space="preserve">” </w:t>
      </w:r>
      <w:r w:rsidRPr="00185A72">
        <w:rPr>
          <w:rFonts w:cs="Arial"/>
        </w:rPr>
        <w:t xml:space="preserve">to output the total charge </w:t>
      </w:r>
      <w:r>
        <w:rPr>
          <w:rFonts w:cs="Arial"/>
        </w:rPr>
        <w:t xml:space="preserve">of payment </w:t>
      </w:r>
      <w:r w:rsidRPr="00185A72">
        <w:rPr>
          <w:rFonts w:cs="Arial"/>
        </w:rPr>
        <w:t>with delivery</w:t>
      </w:r>
      <w:r>
        <w:rPr>
          <w:rFonts w:cs="Arial"/>
        </w:rPr>
        <w:t xml:space="preserve"> charge on screen.</w:t>
      </w:r>
    </w:p>
    <w:p w14:paraId="017C65A4" w14:textId="02F329A2" w:rsidR="00EB4BC9" w:rsidRPr="00E2127D" w:rsidRDefault="00EB4BC9" w:rsidP="001D00F5">
      <w:pPr>
        <w:pStyle w:val="ListParagraph"/>
        <w:numPr>
          <w:ilvl w:val="0"/>
          <w:numId w:val="10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t xml:space="preserve">Modify the code </w:t>
      </w:r>
      <w:r w:rsidR="77EF4AED" w:rsidRPr="52CDC1BA">
        <w:rPr>
          <w:rFonts w:cs="Arial"/>
        </w:rPr>
        <w:t xml:space="preserve">to </w:t>
      </w:r>
      <w:r w:rsidR="180D1DA7" w:rsidRPr="52CDC1BA">
        <w:rPr>
          <w:rFonts w:cs="Arial"/>
        </w:rPr>
        <w:t>calculate the total cha</w:t>
      </w:r>
      <w:r w:rsidR="4AF8C2E0" w:rsidRPr="52CDC1BA">
        <w:rPr>
          <w:rFonts w:cs="Arial"/>
        </w:rPr>
        <w:t>r</w:t>
      </w:r>
      <w:r w:rsidR="180D1DA7" w:rsidRPr="52CDC1BA">
        <w:rPr>
          <w:rFonts w:cs="Arial"/>
        </w:rPr>
        <w:t xml:space="preserve">ge </w:t>
      </w:r>
      <w:r w:rsidR="515F5944" w:rsidRPr="52CDC1BA">
        <w:rPr>
          <w:rFonts w:cs="Arial"/>
        </w:rPr>
        <w:t>so that it</w:t>
      </w:r>
      <w:r w:rsidR="180D1DA7" w:rsidRPr="52CDC1BA">
        <w:rPr>
          <w:rFonts w:cs="Arial"/>
        </w:rPr>
        <w:t xml:space="preserve"> will include the delivery c</w:t>
      </w:r>
      <w:r w:rsidR="6B169599" w:rsidRPr="52CDC1BA">
        <w:rPr>
          <w:rFonts w:cs="Arial"/>
        </w:rPr>
        <w:t>harge</w:t>
      </w:r>
      <w:r w:rsidRPr="52CDC1BA">
        <w:rPr>
          <w:rFonts w:cs="Arial"/>
        </w:rPr>
        <w:t>.</w:t>
      </w:r>
    </w:p>
    <w:p w14:paraId="583A7325" w14:textId="31201A6A" w:rsidR="00130252" w:rsidRPr="00E2127D" w:rsidRDefault="00130252" w:rsidP="00EB4BC9">
      <w:pPr>
        <w:pStyle w:val="ListParagraph"/>
        <w:spacing w:before="60" w:after="60" w:line="360" w:lineRule="auto"/>
        <w:rPr>
          <w:rFonts w:cs="Arial"/>
        </w:rPr>
      </w:pPr>
      <w:r>
        <w:rPr>
          <w:rFonts w:cs="Arial"/>
        </w:rPr>
        <w:t>.</w:t>
      </w:r>
    </w:p>
    <w:p w14:paraId="55603DE3" w14:textId="77777777" w:rsidR="00130252" w:rsidRDefault="00130252" w:rsidP="00130252">
      <w:pPr>
        <w:spacing w:before="60" w:after="60" w:line="360" w:lineRule="auto"/>
        <w:jc w:val="center"/>
      </w:pPr>
      <w:r>
        <w:rPr>
          <w:noProof/>
        </w:rPr>
        <w:drawing>
          <wp:inline distT="0" distB="0" distL="0" distR="0" wp14:anchorId="45039FDD" wp14:editId="7B5B00B7">
            <wp:extent cx="5038724" cy="295990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29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6E9F" w14:textId="7833D9A0" w:rsidR="0D4925CA" w:rsidRDefault="0D4925CA" w:rsidP="52CDC1BA">
      <w:pPr>
        <w:spacing w:before="60" w:after="60" w:line="360" w:lineRule="auto"/>
        <w:jc w:val="center"/>
        <w:rPr>
          <w:rFonts w:eastAsia="Calibri"/>
          <w:szCs w:val="20"/>
          <w:u w:val="single"/>
        </w:rPr>
      </w:pPr>
      <w:r w:rsidRPr="52CDC1BA">
        <w:rPr>
          <w:rFonts w:eastAsia="Calibri"/>
          <w:szCs w:val="20"/>
          <w:u w:val="single"/>
        </w:rPr>
        <w:t xml:space="preserve">Fig 2. </w:t>
      </w:r>
      <w:r w:rsidR="7DC5C364" w:rsidRPr="52CDC1BA">
        <w:rPr>
          <w:rFonts w:eastAsia="Calibri"/>
          <w:szCs w:val="20"/>
          <w:u w:val="single"/>
        </w:rPr>
        <w:t xml:space="preserve">Screen display with </w:t>
      </w:r>
      <w:r w:rsidRPr="52CDC1BA">
        <w:rPr>
          <w:rFonts w:eastAsia="Calibri"/>
          <w:szCs w:val="20"/>
          <w:u w:val="single"/>
        </w:rPr>
        <w:t>Total Charge</w:t>
      </w:r>
    </w:p>
    <w:p w14:paraId="5E259B3B" w14:textId="77777777" w:rsidR="00EB4BC9" w:rsidRPr="0091541A" w:rsidRDefault="00EB4BC9" w:rsidP="001D00F5">
      <w:pPr>
        <w:pStyle w:val="ListParagraph"/>
        <w:numPr>
          <w:ilvl w:val="0"/>
          <w:numId w:val="11"/>
        </w:numPr>
        <w:spacing w:before="60" w:after="60" w:line="360" w:lineRule="auto"/>
        <w:rPr>
          <w:rFonts w:cs="Arial"/>
        </w:rPr>
      </w:pPr>
      <w:r w:rsidRPr="0091541A">
        <w:rPr>
          <w:rFonts w:cs="Arial"/>
        </w:rPr>
        <w:t>After re-building the solution successfully. Save the solution.</w:t>
      </w:r>
    </w:p>
    <w:p w14:paraId="63C116AD" w14:textId="6E7DFD1D" w:rsidR="00EB4BC9" w:rsidRPr="00F50E81" w:rsidRDefault="00EB4BC9" w:rsidP="001D00F5">
      <w:pPr>
        <w:pStyle w:val="ListParagraph"/>
        <w:numPr>
          <w:ilvl w:val="0"/>
          <w:numId w:val="11"/>
        </w:numPr>
        <w:rPr>
          <w:rFonts w:cs="Arial"/>
        </w:rPr>
      </w:pPr>
      <w:r w:rsidRPr="52CDC1BA">
        <w:rPr>
          <w:rFonts w:cs="Arial"/>
        </w:rPr>
        <w:t xml:space="preserve">Capture a screen shot to show the </w:t>
      </w:r>
      <w:r w:rsidRPr="52CDC1BA">
        <w:rPr>
          <w:rFonts w:cs="Arial"/>
          <w:b/>
          <w:bCs/>
        </w:rPr>
        <w:t>show log</w:t>
      </w:r>
      <w:r w:rsidR="6CDE568F" w:rsidRPr="52CDC1BA">
        <w:rPr>
          <w:rFonts w:cs="Arial"/>
          <w:b/>
          <w:bCs/>
        </w:rPr>
        <w:t xml:space="preserve"> </w:t>
      </w:r>
      <w:proofErr w:type="gramStart"/>
      <w:r w:rsidR="6CDE568F" w:rsidRPr="52CDC1BA">
        <w:rPr>
          <w:rFonts w:cs="Arial"/>
        </w:rPr>
        <w:t>option</w:t>
      </w:r>
      <w:r w:rsidRPr="52CDC1BA">
        <w:rPr>
          <w:rFonts w:cs="Arial"/>
        </w:rPr>
        <w:t xml:space="preserve">, </w:t>
      </w:r>
      <w:r w:rsidR="10043E76" w:rsidRPr="52CDC1BA">
        <w:rPr>
          <w:rFonts w:cs="Arial"/>
        </w:rPr>
        <w:t>and</w:t>
      </w:r>
      <w:proofErr w:type="gramEnd"/>
      <w:r w:rsidR="10043E76" w:rsidRPr="52CDC1BA">
        <w:rPr>
          <w:rFonts w:cs="Arial"/>
        </w:rPr>
        <w:t xml:space="preserve"> note below the </w:t>
      </w:r>
      <w:r w:rsidRPr="52CDC1BA">
        <w:rPr>
          <w:rFonts w:cs="Arial"/>
        </w:rPr>
        <w:t xml:space="preserve">files </w:t>
      </w:r>
      <w:r w:rsidR="6F56B10E" w:rsidRPr="52CDC1BA">
        <w:rPr>
          <w:rFonts w:cs="Arial"/>
        </w:rPr>
        <w:t xml:space="preserve">that </w:t>
      </w:r>
      <w:r w:rsidRPr="52CDC1BA">
        <w:rPr>
          <w:rFonts w:cs="Arial"/>
        </w:rPr>
        <w:t xml:space="preserve">have been changed. </w:t>
      </w:r>
    </w:p>
    <w:p w14:paraId="319D48AD" w14:textId="77777777" w:rsidR="00EB4BC9" w:rsidRDefault="00EB4BC9" w:rsidP="00EB4BC9">
      <w:pPr>
        <w:ind w:left="500"/>
        <w:rPr>
          <w:rFonts w:cs="Arial"/>
        </w:rPr>
      </w:pPr>
    </w:p>
    <w:p w14:paraId="562C1406" w14:textId="35A670A8" w:rsidR="00ED27E1" w:rsidRDefault="00ED27E1" w:rsidP="00EB4BC9">
      <w:pPr>
        <w:ind w:left="500"/>
        <w:rPr>
          <w:rFonts w:cs="Arial"/>
        </w:rPr>
      </w:pPr>
      <w:r>
        <w:rPr>
          <w:noProof/>
        </w:rPr>
        <w:drawing>
          <wp:inline distT="0" distB="0" distL="0" distR="0" wp14:anchorId="4D3CA928" wp14:editId="1718CECE">
            <wp:extent cx="5731510" cy="2012950"/>
            <wp:effectExtent l="0" t="0" r="2540" b="6350"/>
            <wp:docPr id="161564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48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7363" w14:textId="77777777" w:rsidR="00ED27E1" w:rsidRDefault="00ED27E1" w:rsidP="00EB4BC9">
      <w:pPr>
        <w:ind w:left="500"/>
        <w:rPr>
          <w:rFonts w:cs="Arial"/>
        </w:rPr>
      </w:pPr>
    </w:p>
    <w:p w14:paraId="153441BB" w14:textId="77777777" w:rsidR="00ED27E1" w:rsidRDefault="00ED27E1" w:rsidP="00EB4BC9">
      <w:pPr>
        <w:ind w:left="500"/>
        <w:rPr>
          <w:rFonts w:cs="Arial"/>
        </w:rPr>
      </w:pPr>
    </w:p>
    <w:p w14:paraId="3E1123EE" w14:textId="6F963676" w:rsidR="00ED27E1" w:rsidRDefault="00ED27E1" w:rsidP="00ED27E1">
      <w:pPr>
        <w:pStyle w:val="ListParagraph"/>
        <w:numPr>
          <w:ilvl w:val="0"/>
          <w:numId w:val="42"/>
        </w:numPr>
        <w:rPr>
          <w:rFonts w:cs="Arial"/>
        </w:rPr>
      </w:pPr>
      <w:proofErr w:type="spellStart"/>
      <w:r>
        <w:rPr>
          <w:rFonts w:cs="Arial"/>
        </w:rPr>
        <w:lastRenderedPageBreak/>
        <w:t>App.config</w:t>
      </w:r>
      <w:proofErr w:type="spellEnd"/>
    </w:p>
    <w:p w14:paraId="4ECFAAF0" w14:textId="54079B6C" w:rsidR="00ED27E1" w:rsidRDefault="00ED27E1" w:rsidP="00ED27E1">
      <w:pPr>
        <w:pStyle w:val="ListParagraph"/>
        <w:numPr>
          <w:ilvl w:val="0"/>
          <w:numId w:val="42"/>
        </w:numPr>
        <w:rPr>
          <w:rFonts w:cs="Arial"/>
        </w:rPr>
      </w:pPr>
      <w:proofErr w:type="spellStart"/>
      <w:r>
        <w:rPr>
          <w:rFonts w:cs="Arial"/>
        </w:rPr>
        <w:t>MainWindow.xaml</w:t>
      </w:r>
      <w:proofErr w:type="spellEnd"/>
    </w:p>
    <w:p w14:paraId="0139D87E" w14:textId="1870BE64" w:rsidR="00ED27E1" w:rsidRDefault="00ED27E1" w:rsidP="00ED27E1">
      <w:pPr>
        <w:pStyle w:val="ListParagraph"/>
        <w:numPr>
          <w:ilvl w:val="0"/>
          <w:numId w:val="42"/>
        </w:numPr>
        <w:rPr>
          <w:rFonts w:cs="Arial"/>
        </w:rPr>
      </w:pPr>
      <w:proofErr w:type="spellStart"/>
      <w:r>
        <w:rPr>
          <w:rFonts w:cs="Arial"/>
        </w:rPr>
        <w:t>MainWindow.xaml.cs</w:t>
      </w:r>
      <w:proofErr w:type="spellEnd"/>
    </w:p>
    <w:p w14:paraId="4218CDD0" w14:textId="164BAF69" w:rsidR="00ED27E1" w:rsidRDefault="00ED27E1" w:rsidP="00ED27E1">
      <w:pPr>
        <w:pStyle w:val="ListParagraph"/>
        <w:numPr>
          <w:ilvl w:val="0"/>
          <w:numId w:val="42"/>
        </w:numPr>
        <w:rPr>
          <w:rFonts w:cs="Arial"/>
        </w:rPr>
      </w:pPr>
      <w:proofErr w:type="spellStart"/>
      <w:r>
        <w:rPr>
          <w:rFonts w:cs="Arial"/>
        </w:rPr>
        <w:t>ProductApps.csproj</w:t>
      </w:r>
      <w:proofErr w:type="spellEnd"/>
    </w:p>
    <w:p w14:paraId="21BA469B" w14:textId="13923DDF" w:rsidR="00ED27E1" w:rsidRDefault="00ED27E1" w:rsidP="00ED27E1">
      <w:pPr>
        <w:pStyle w:val="ListParagraph"/>
        <w:numPr>
          <w:ilvl w:val="0"/>
          <w:numId w:val="42"/>
        </w:numPr>
        <w:rPr>
          <w:rFonts w:cs="Arial"/>
        </w:rPr>
      </w:pPr>
      <w:proofErr w:type="spellStart"/>
      <w:r>
        <w:rPr>
          <w:rFonts w:cs="Arial"/>
        </w:rPr>
        <w:t>Resources.Designer.cs</w:t>
      </w:r>
      <w:proofErr w:type="spellEnd"/>
    </w:p>
    <w:p w14:paraId="2A2CA3B9" w14:textId="6C581F61" w:rsidR="00ED27E1" w:rsidRPr="00ED27E1" w:rsidRDefault="00ED27E1" w:rsidP="00ED27E1">
      <w:pPr>
        <w:pStyle w:val="ListParagraph"/>
        <w:numPr>
          <w:ilvl w:val="0"/>
          <w:numId w:val="42"/>
        </w:numPr>
        <w:rPr>
          <w:rFonts w:cs="Arial"/>
        </w:rPr>
      </w:pPr>
      <w:proofErr w:type="spellStart"/>
      <w:r>
        <w:rPr>
          <w:rFonts w:cs="Arial"/>
        </w:rPr>
        <w:t>Settings.Designer.cs</w:t>
      </w:r>
      <w:proofErr w:type="spellEnd"/>
    </w:p>
    <w:p w14:paraId="7F5ED3D3" w14:textId="77777777" w:rsidR="00ED27E1" w:rsidRDefault="00ED27E1" w:rsidP="00EB4BC9">
      <w:pPr>
        <w:ind w:left="500"/>
        <w:rPr>
          <w:rFonts w:cs="Arial"/>
        </w:rPr>
      </w:pPr>
    </w:p>
    <w:p w14:paraId="79F9D103" w14:textId="0710FAE0" w:rsidR="00EB4BC9" w:rsidRPr="000F6911" w:rsidRDefault="00EB4BC9" w:rsidP="001D00F5">
      <w:pPr>
        <w:pStyle w:val="ListParagraph"/>
        <w:numPr>
          <w:ilvl w:val="0"/>
          <w:numId w:val="12"/>
        </w:numPr>
        <w:rPr>
          <w:rFonts w:cs="Arial"/>
          <w:b/>
        </w:rPr>
      </w:pPr>
      <w:r w:rsidRPr="00AF2E9E">
        <w:rPr>
          <w:rFonts w:cs="Arial"/>
        </w:rPr>
        <w:t>Commit the changes to the local repository</w:t>
      </w:r>
      <w:r w:rsidR="00005E8A">
        <w:rPr>
          <w:rFonts w:cs="Arial"/>
        </w:rPr>
        <w:t xml:space="preserve"> and </w:t>
      </w:r>
      <w:r w:rsidR="0022024E">
        <w:rPr>
          <w:rFonts w:cs="Arial"/>
        </w:rPr>
        <w:t>a</w:t>
      </w:r>
      <w:r>
        <w:rPr>
          <w:rFonts w:cs="Arial"/>
        </w:rPr>
        <w:t>dd the message as “</w:t>
      </w:r>
      <w:r w:rsidRPr="000F6911">
        <w:rPr>
          <w:rFonts w:cs="Arial"/>
          <w:b/>
        </w:rPr>
        <w:t>Added the delivery charge $25</w:t>
      </w:r>
      <w:r>
        <w:rPr>
          <w:rFonts w:cs="Arial"/>
          <w:b/>
        </w:rPr>
        <w:t>”</w:t>
      </w:r>
      <w:r w:rsidRPr="000F6911">
        <w:rPr>
          <w:rFonts w:cs="Arial"/>
          <w:b/>
        </w:rPr>
        <w:t>.</w:t>
      </w:r>
    </w:p>
    <w:p w14:paraId="7FD45AD2" w14:textId="191F28E6" w:rsidR="00EB4BC9" w:rsidRDefault="00ED27E1" w:rsidP="00EB4BC9">
      <w:pPr>
        <w:rPr>
          <w:rFonts w:cs="Arial"/>
        </w:rPr>
      </w:pPr>
      <w:r>
        <w:rPr>
          <w:noProof/>
        </w:rPr>
        <w:drawing>
          <wp:inline distT="0" distB="0" distL="0" distR="0" wp14:anchorId="5B70BA99" wp14:editId="20B20AC4">
            <wp:extent cx="5731510" cy="3609340"/>
            <wp:effectExtent l="0" t="0" r="2540" b="0"/>
            <wp:docPr id="172684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465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1883" w14:textId="2D634122" w:rsidR="00EB4BC9" w:rsidRDefault="00EB4BC9" w:rsidP="001D00F5">
      <w:pPr>
        <w:pStyle w:val="ListParagraph"/>
        <w:numPr>
          <w:ilvl w:val="0"/>
          <w:numId w:val="9"/>
        </w:numPr>
        <w:spacing w:before="60" w:after="60" w:line="360" w:lineRule="auto"/>
        <w:rPr>
          <w:rFonts w:cs="Arial"/>
        </w:rPr>
      </w:pPr>
      <w:r>
        <w:rPr>
          <w:rFonts w:cs="Arial"/>
        </w:rPr>
        <w:t>Use the show log, w</w:t>
      </w:r>
      <w:r w:rsidRPr="00CF425E">
        <w:rPr>
          <w:rFonts w:cs="Arial"/>
        </w:rPr>
        <w:t xml:space="preserve">rite down the commit SHA hash index </w:t>
      </w:r>
      <w:r>
        <w:rPr>
          <w:rFonts w:cs="Arial"/>
        </w:rPr>
        <w:t xml:space="preserve">(i.e. </w:t>
      </w:r>
      <w:r w:rsidRPr="00CF425E">
        <w:rPr>
          <w:rFonts w:cs="Arial"/>
        </w:rPr>
        <w:t xml:space="preserve">write down the first 7 hexadecimal digit will do) here: </w:t>
      </w:r>
      <w:r w:rsidR="00ED27E1">
        <w:rPr>
          <w:rFonts w:ascii="Consolas" w:hAnsi="Consolas" w:cs="Consolas"/>
          <w:color w:val="000000"/>
          <w:sz w:val="18"/>
          <w:szCs w:val="18"/>
          <w:highlight w:val="white"/>
          <w:lang w:val="en-AU"/>
        </w:rPr>
        <w:t>270bc71</w:t>
      </w:r>
    </w:p>
    <w:p w14:paraId="5B92148F" w14:textId="77777777" w:rsidR="00EB4BC9" w:rsidRPr="00CF425E" w:rsidRDefault="00EB4BC9" w:rsidP="00EB4BC9">
      <w:pPr>
        <w:pStyle w:val="ListParagraph"/>
        <w:spacing w:before="60" w:after="60" w:line="360" w:lineRule="auto"/>
        <w:rPr>
          <w:rFonts w:cs="Arial"/>
        </w:rPr>
      </w:pPr>
    </w:p>
    <w:p w14:paraId="073ECE75" w14:textId="4154387B" w:rsidR="00ED27E1" w:rsidRPr="00ED27E1" w:rsidRDefault="00EB4BC9" w:rsidP="00ED27E1">
      <w:pPr>
        <w:pStyle w:val="ListParagraph"/>
        <w:numPr>
          <w:ilvl w:val="0"/>
          <w:numId w:val="9"/>
        </w:numPr>
        <w:spacing w:before="60" w:after="60" w:line="360" w:lineRule="auto"/>
        <w:rPr>
          <w:rFonts w:cs="Arial"/>
        </w:rPr>
      </w:pPr>
      <w:r>
        <w:rPr>
          <w:rFonts w:cs="Arial"/>
        </w:rPr>
        <w:t xml:space="preserve">In </w:t>
      </w:r>
      <w:proofErr w:type="spellStart"/>
      <w:r>
        <w:rPr>
          <w:rFonts w:cs="Arial"/>
        </w:rPr>
        <w:t>Tortoise</w:t>
      </w:r>
      <w:r w:rsidRPr="00CF425E">
        <w:rPr>
          <w:rFonts w:cs="Arial"/>
        </w:rPr>
        <w:t>Git</w:t>
      </w:r>
      <w:proofErr w:type="spellEnd"/>
      <w:r w:rsidRPr="00CF425E">
        <w:rPr>
          <w:rFonts w:cs="Arial"/>
        </w:rPr>
        <w:t>, push the local changes to the remote repository.</w:t>
      </w:r>
    </w:p>
    <w:p w14:paraId="6F1156E0" w14:textId="1CD2FDC1" w:rsidR="00ED27E1" w:rsidRPr="00ED27E1" w:rsidRDefault="00ED27E1" w:rsidP="00ED27E1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655DA07D" wp14:editId="690675FA">
            <wp:extent cx="3924300" cy="2837989"/>
            <wp:effectExtent l="0" t="0" r="0" b="635"/>
            <wp:docPr id="9152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0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784" cy="285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B94A" w14:textId="77777777" w:rsidR="00EB4BC9" w:rsidRDefault="00EB4BC9" w:rsidP="00EB4BC9">
      <w:pPr>
        <w:rPr>
          <w:rFonts w:cs="Arial"/>
        </w:rPr>
      </w:pPr>
    </w:p>
    <w:p w14:paraId="150F1936" w14:textId="579744FF" w:rsidR="00EB4BC9" w:rsidRPr="00376098" w:rsidRDefault="0022024E" w:rsidP="00EB4BC9">
      <w:pPr>
        <w:pStyle w:val="ListParagraph"/>
        <w:spacing w:before="60" w:after="60" w:line="360" w:lineRule="auto"/>
        <w:ind w:left="0"/>
        <w:rPr>
          <w:rFonts w:cs="Arial"/>
        </w:rPr>
      </w:pPr>
      <w:r>
        <w:rPr>
          <w:rFonts w:cs="Arial"/>
        </w:rPr>
        <w:t xml:space="preserve">When submitting this </w:t>
      </w:r>
      <w:r w:rsidR="00492321">
        <w:rPr>
          <w:rFonts w:cs="Arial"/>
        </w:rPr>
        <w:t>Task</w:t>
      </w:r>
      <w:r w:rsidR="00EB4BC9" w:rsidRPr="00376098">
        <w:rPr>
          <w:rFonts w:cs="Arial"/>
        </w:rPr>
        <w:t>, capture the following screen shots:</w:t>
      </w:r>
    </w:p>
    <w:p w14:paraId="7F46F179" w14:textId="630C512C" w:rsidR="00EB4BC9" w:rsidRDefault="00492321" w:rsidP="001D00F5">
      <w:pPr>
        <w:pStyle w:val="ListParagraph"/>
        <w:numPr>
          <w:ilvl w:val="0"/>
          <w:numId w:val="19"/>
        </w:numPr>
        <w:spacing w:line="24" w:lineRule="atLeast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 w:rsidRPr="00F50E81">
        <w:rPr>
          <w:rFonts w:cs="Arial"/>
        </w:rPr>
        <w:t xml:space="preserve">creen </w:t>
      </w:r>
      <w:r w:rsidR="00EB4BC9">
        <w:rPr>
          <w:rFonts w:cs="Arial"/>
        </w:rPr>
        <w:t>shot must show those files being changed.</w:t>
      </w:r>
    </w:p>
    <w:p w14:paraId="7FC4CCBE" w14:textId="7836E6FE" w:rsidR="00ED27E1" w:rsidRPr="00ED27E1" w:rsidRDefault="00ED27E1" w:rsidP="00ED27E1">
      <w:pPr>
        <w:spacing w:line="24" w:lineRule="atLeast"/>
        <w:ind w:left="357"/>
        <w:rPr>
          <w:rFonts w:cs="Arial"/>
        </w:rPr>
      </w:pPr>
      <w:r>
        <w:rPr>
          <w:noProof/>
        </w:rPr>
        <w:drawing>
          <wp:inline distT="0" distB="0" distL="0" distR="0" wp14:anchorId="6D489F39" wp14:editId="2F004917">
            <wp:extent cx="5731510" cy="3004820"/>
            <wp:effectExtent l="0" t="0" r="2540" b="5080"/>
            <wp:docPr id="2099433767" name="Picture 1" descr="A computer screen with a screen and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33767" name="Picture 1" descr="A computer screen with a screen and a computer scree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AC63" w14:textId="243DDF7E" w:rsidR="00EB4BC9" w:rsidRDefault="00492321" w:rsidP="001D00F5">
      <w:pPr>
        <w:pStyle w:val="ListParagraph"/>
        <w:numPr>
          <w:ilvl w:val="0"/>
          <w:numId w:val="19"/>
        </w:numPr>
        <w:spacing w:line="24" w:lineRule="atLeast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>
        <w:rPr>
          <w:rFonts w:cs="Arial"/>
        </w:rPr>
        <w:t xml:space="preserve">creen </w:t>
      </w:r>
      <w:r w:rsidR="00EB4BC9" w:rsidRPr="00F50E81">
        <w:rPr>
          <w:rFonts w:cs="Arial"/>
        </w:rPr>
        <w:t>shot must show the execution of the code with total charge calculated after the $25 delivery charge has been added and committed to the repository.</w:t>
      </w:r>
    </w:p>
    <w:p w14:paraId="6F383EE7" w14:textId="2EA598AF" w:rsidR="00ED27E1" w:rsidRPr="00ED27E1" w:rsidRDefault="00ED27E1" w:rsidP="00ED27E1">
      <w:pPr>
        <w:spacing w:line="24" w:lineRule="atLeast"/>
        <w:rPr>
          <w:rFonts w:cs="Arial"/>
        </w:rPr>
      </w:pPr>
      <w:r>
        <w:rPr>
          <w:noProof/>
        </w:rPr>
        <w:drawing>
          <wp:inline distT="0" distB="0" distL="0" distR="0" wp14:anchorId="21DF2E32" wp14:editId="09FBE59F">
            <wp:extent cx="4829175" cy="3219450"/>
            <wp:effectExtent l="0" t="0" r="0" b="0"/>
            <wp:docPr id="1917266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6605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2E81" w14:textId="2B6E43B2" w:rsidR="00EB4BC9" w:rsidRDefault="00492321" w:rsidP="001D00F5">
      <w:pPr>
        <w:pStyle w:val="ListParagraph"/>
        <w:numPr>
          <w:ilvl w:val="0"/>
          <w:numId w:val="19"/>
        </w:numPr>
        <w:spacing w:line="24" w:lineRule="atLeast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 w:rsidRPr="00F50E81">
        <w:rPr>
          <w:rFonts w:cs="Arial"/>
        </w:rPr>
        <w:t>creen shot must show the revision no. (i.e. SHA hash index) in the show log option.</w:t>
      </w:r>
    </w:p>
    <w:p w14:paraId="0298CADB" w14:textId="52C002AD" w:rsidR="00EB4BC9" w:rsidRPr="00376098" w:rsidRDefault="00492321" w:rsidP="001D00F5">
      <w:pPr>
        <w:pStyle w:val="ListParagraph"/>
        <w:numPr>
          <w:ilvl w:val="0"/>
          <w:numId w:val="19"/>
        </w:numPr>
        <w:spacing w:line="24" w:lineRule="atLeast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>
        <w:rPr>
          <w:rFonts w:cs="Arial"/>
        </w:rPr>
        <w:t xml:space="preserve">creen shot must show the pushing of the local changes to the remote repository successfully. </w:t>
      </w:r>
    </w:p>
    <w:p w14:paraId="44AE3F4C" w14:textId="6BBF25D7" w:rsidR="00376098" w:rsidRDefault="00376098" w:rsidP="00130252">
      <w:pPr>
        <w:rPr>
          <w:rFonts w:cs="Arial"/>
        </w:rPr>
      </w:pPr>
    </w:p>
    <w:p w14:paraId="1F1BA424" w14:textId="77777777" w:rsidR="00376098" w:rsidRDefault="00376098" w:rsidP="00130252">
      <w:pPr>
        <w:rPr>
          <w:rFonts w:cs="Arial"/>
        </w:rPr>
      </w:pPr>
    </w:p>
    <w:p w14:paraId="697ACF9C" w14:textId="5E4D1A4C" w:rsidR="00EB4BC9" w:rsidRDefault="00EB4BC9" w:rsidP="00EB4BC9">
      <w:pPr>
        <w:rPr>
          <w:rFonts w:cs="Arial"/>
        </w:rPr>
      </w:pPr>
      <w:r w:rsidRPr="52CDC1BA">
        <w:rPr>
          <w:rFonts w:cs="Arial"/>
          <w:b/>
          <w:bCs/>
        </w:rPr>
        <w:t>Task 6.</w:t>
      </w:r>
      <w:r w:rsidRPr="52CDC1BA">
        <w:rPr>
          <w:rFonts w:cs="Arial"/>
        </w:rPr>
        <w:t xml:space="preserve">  Create </w:t>
      </w:r>
      <w:r w:rsidR="00C3462D" w:rsidRPr="52CDC1BA">
        <w:rPr>
          <w:rFonts w:cs="Arial"/>
        </w:rPr>
        <w:t xml:space="preserve">a </w:t>
      </w:r>
      <w:r w:rsidRPr="52CDC1BA">
        <w:rPr>
          <w:rFonts w:cs="Arial"/>
        </w:rPr>
        <w:t>branch for developing a feature</w:t>
      </w:r>
    </w:p>
    <w:p w14:paraId="277B706F" w14:textId="77777777" w:rsidR="00EB4BC9" w:rsidRDefault="00EB4BC9" w:rsidP="00EB4BC9">
      <w:pPr>
        <w:rPr>
          <w:rFonts w:cs="Arial"/>
        </w:rPr>
      </w:pPr>
    </w:p>
    <w:p w14:paraId="45952738" w14:textId="60F669E7" w:rsidR="00EB4BC9" w:rsidRDefault="00EB4BC9" w:rsidP="00EB4BC9">
      <w:pPr>
        <w:rPr>
          <w:rFonts w:cs="Arial"/>
        </w:rPr>
      </w:pPr>
      <w:r>
        <w:rPr>
          <w:rFonts w:cs="Arial"/>
        </w:rPr>
        <w:t xml:space="preserve">Now, the system has a </w:t>
      </w:r>
      <w:r>
        <w:rPr>
          <w:rFonts w:cs="Arial"/>
          <w:b/>
        </w:rPr>
        <w:t>feat_wrap1</w:t>
      </w:r>
      <w:r w:rsidRPr="00BE1774">
        <w:rPr>
          <w:rFonts w:cs="Arial"/>
          <w:b/>
        </w:rPr>
        <w:t>.1</w:t>
      </w:r>
      <w:r>
        <w:rPr>
          <w:rFonts w:cs="Arial"/>
        </w:rPr>
        <w:t xml:space="preserve"> which has been approv</w:t>
      </w:r>
      <w:r w:rsidR="00C3462D">
        <w:rPr>
          <w:rFonts w:cs="Arial"/>
        </w:rPr>
        <w:t>ed</w:t>
      </w:r>
      <w:r>
        <w:rPr>
          <w:rFonts w:cs="Arial"/>
        </w:rPr>
        <w:t xml:space="preserve"> by the project manager. The user likes to incorporate</w:t>
      </w:r>
      <w:r w:rsidR="0071610C">
        <w:rPr>
          <w:rFonts w:cs="Arial"/>
        </w:rPr>
        <w:t xml:space="preserve"> the</w:t>
      </w:r>
      <w:r>
        <w:rPr>
          <w:rFonts w:cs="Arial"/>
        </w:rPr>
        <w:t xml:space="preserve"> calculation of </w:t>
      </w:r>
      <w:r w:rsidRPr="0078631C">
        <w:rPr>
          <w:rFonts w:cs="Arial"/>
          <w:b/>
        </w:rPr>
        <w:t xml:space="preserve">wrapping cost </w:t>
      </w:r>
      <w:r>
        <w:rPr>
          <w:rFonts w:cs="Arial"/>
          <w:b/>
        </w:rPr>
        <w:t>(i.e. additional $5.00</w:t>
      </w:r>
      <w:r w:rsidRPr="0078631C">
        <w:rPr>
          <w:rFonts w:cs="Arial"/>
          <w:b/>
        </w:rPr>
        <w:t>)</w:t>
      </w:r>
      <w:r>
        <w:rPr>
          <w:rFonts w:cs="Arial"/>
        </w:rPr>
        <w:t xml:space="preserve"> as well. You are required to develop this in the feature branch. To do this, you need to:</w:t>
      </w:r>
    </w:p>
    <w:p w14:paraId="060E6178" w14:textId="77777777" w:rsidR="00EB4BC9" w:rsidRDefault="00EB4BC9" w:rsidP="00EB4BC9">
      <w:pPr>
        <w:jc w:val="center"/>
        <w:rPr>
          <w:rFonts w:cs="Arial"/>
        </w:rPr>
      </w:pPr>
    </w:p>
    <w:p w14:paraId="70BDEF10" w14:textId="77777777" w:rsidR="00EB4BC9" w:rsidRDefault="00EB4BC9" w:rsidP="001D00F5">
      <w:pPr>
        <w:pStyle w:val="ListParagraph"/>
        <w:numPr>
          <w:ilvl w:val="0"/>
          <w:numId w:val="13"/>
        </w:numPr>
        <w:spacing w:before="60" w:after="60" w:line="360" w:lineRule="auto"/>
        <w:rPr>
          <w:rFonts w:cs="Arial"/>
        </w:rPr>
      </w:pPr>
      <w:r w:rsidRPr="002857C2">
        <w:rPr>
          <w:rFonts w:cs="Arial"/>
        </w:rPr>
        <w:lastRenderedPageBreak/>
        <w:t xml:space="preserve">Create a working </w:t>
      </w:r>
      <w:r>
        <w:rPr>
          <w:rFonts w:cs="Arial"/>
        </w:rPr>
        <w:t>directory</w:t>
      </w:r>
      <w:r w:rsidRPr="002857C2">
        <w:rPr>
          <w:rFonts w:cs="Arial"/>
        </w:rPr>
        <w:t xml:space="preserve"> called “</w:t>
      </w:r>
      <w:r w:rsidRPr="00866459">
        <w:rPr>
          <w:rFonts w:cs="Arial"/>
          <w:b/>
        </w:rPr>
        <w:t>C:\</w:t>
      </w:r>
      <w:proofErr w:type="spellStart"/>
      <w:r w:rsidRPr="002857C2">
        <w:rPr>
          <w:rFonts w:cs="Arial"/>
          <w:b/>
        </w:rPr>
        <w:t>MyWrap</w:t>
      </w:r>
      <w:proofErr w:type="spellEnd"/>
      <w:r w:rsidRPr="002857C2">
        <w:rPr>
          <w:rFonts w:cs="Arial"/>
          <w:b/>
        </w:rPr>
        <w:t xml:space="preserve">”. </w:t>
      </w:r>
      <w:r>
        <w:rPr>
          <w:rFonts w:cs="Arial"/>
        </w:rPr>
        <w:t>Clone the remote repository to the form a local repository.</w:t>
      </w:r>
    </w:p>
    <w:p w14:paraId="3DE2F05A" w14:textId="4CB4565A" w:rsidR="007E6A72" w:rsidRPr="007E6A72" w:rsidRDefault="007E6A72" w:rsidP="007E6A72">
      <w:pPr>
        <w:spacing w:before="60" w:after="60" w:line="360" w:lineRule="auto"/>
        <w:ind w:left="360"/>
        <w:rPr>
          <w:rFonts w:cs="Arial"/>
        </w:rPr>
      </w:pPr>
      <w:r>
        <w:rPr>
          <w:noProof/>
        </w:rPr>
        <w:drawing>
          <wp:inline distT="0" distB="0" distL="0" distR="0" wp14:anchorId="3D619B34" wp14:editId="639C9F0B">
            <wp:extent cx="5731510" cy="2883535"/>
            <wp:effectExtent l="0" t="0" r="2540" b="0"/>
            <wp:docPr id="9691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83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3B0A" w14:textId="17ACC106" w:rsidR="00EB4BC9" w:rsidRDefault="00EB4BC9" w:rsidP="001D00F5">
      <w:pPr>
        <w:pStyle w:val="ListParagraph"/>
        <w:numPr>
          <w:ilvl w:val="0"/>
          <w:numId w:val="13"/>
        </w:numPr>
        <w:spacing w:before="60" w:after="60" w:line="360" w:lineRule="auto"/>
        <w:rPr>
          <w:rFonts w:cs="Arial"/>
        </w:rPr>
      </w:pPr>
      <w:r>
        <w:rPr>
          <w:rFonts w:cs="Arial"/>
        </w:rPr>
        <w:t xml:space="preserve">Create a branch called </w:t>
      </w:r>
      <w:r w:rsidRPr="0068063D">
        <w:rPr>
          <w:rFonts w:cs="Arial"/>
          <w:b/>
        </w:rPr>
        <w:t>feat_wrap1.1</w:t>
      </w:r>
      <w:r>
        <w:rPr>
          <w:rFonts w:cs="Arial"/>
        </w:rPr>
        <w:t xml:space="preserve"> based on the </w:t>
      </w:r>
      <w:r w:rsidRPr="0068063D">
        <w:rPr>
          <w:rFonts w:cs="Arial"/>
          <w:b/>
        </w:rPr>
        <w:t>Head</w:t>
      </w:r>
      <w:r>
        <w:rPr>
          <w:rFonts w:cs="Arial"/>
        </w:rPr>
        <w:t xml:space="preserve"> of the </w:t>
      </w:r>
      <w:r w:rsidRPr="0068063D">
        <w:rPr>
          <w:rFonts w:cs="Arial"/>
          <w:b/>
        </w:rPr>
        <w:t xml:space="preserve">master </w:t>
      </w:r>
      <w:r w:rsidR="5B147918" w:rsidRPr="726D2E17">
        <w:rPr>
          <w:rFonts w:cs="Arial"/>
          <w:b/>
          <w:bCs/>
        </w:rPr>
        <w:t xml:space="preserve">(or main) </w:t>
      </w:r>
      <w:r>
        <w:rPr>
          <w:rFonts w:cs="Arial"/>
        </w:rPr>
        <w:t>branch. Add a message as “</w:t>
      </w:r>
      <w:r w:rsidRPr="0068063D">
        <w:rPr>
          <w:rFonts w:cs="Arial"/>
          <w:b/>
        </w:rPr>
        <w:t>Create branch feat_wrap1.1</w:t>
      </w:r>
      <w:r>
        <w:rPr>
          <w:rFonts w:cs="Arial"/>
        </w:rPr>
        <w:t>”.</w:t>
      </w:r>
    </w:p>
    <w:p w14:paraId="11643DDD" w14:textId="31DC31FE" w:rsidR="007E6A72" w:rsidRDefault="007E6A72" w:rsidP="007E6A72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6776B2D7" wp14:editId="4FB7CC94">
            <wp:extent cx="4914900" cy="4057650"/>
            <wp:effectExtent l="0" t="0" r="0" b="0"/>
            <wp:docPr id="120160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016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958C" w14:textId="77777777" w:rsidR="007E6A72" w:rsidRPr="007E6A72" w:rsidRDefault="007E6A72" w:rsidP="007E6A72">
      <w:pPr>
        <w:spacing w:before="60" w:after="60" w:line="360" w:lineRule="auto"/>
        <w:rPr>
          <w:rFonts w:cs="Arial"/>
        </w:rPr>
      </w:pPr>
    </w:p>
    <w:p w14:paraId="48AABCC8" w14:textId="737134EC" w:rsidR="00EB4BC9" w:rsidRDefault="00EB4BC9" w:rsidP="001D00F5">
      <w:pPr>
        <w:pStyle w:val="ListParagraph"/>
        <w:numPr>
          <w:ilvl w:val="0"/>
          <w:numId w:val="13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lastRenderedPageBreak/>
        <w:t xml:space="preserve">In the local repository, checkout the </w:t>
      </w:r>
      <w:r w:rsidRPr="52CDC1BA">
        <w:rPr>
          <w:rFonts w:cs="Arial"/>
          <w:b/>
          <w:bCs/>
        </w:rPr>
        <w:t>feat_wrap1.1</w:t>
      </w:r>
      <w:r w:rsidRPr="52CDC1BA">
        <w:rPr>
          <w:rFonts w:cs="Arial"/>
        </w:rPr>
        <w:t xml:space="preserve">. Modify the code to calculate the wrapping </w:t>
      </w:r>
      <w:r w:rsidR="68AAD9E6" w:rsidRPr="52CDC1BA">
        <w:rPr>
          <w:rFonts w:cs="Arial"/>
        </w:rPr>
        <w:t>charge</w:t>
      </w:r>
      <w:r w:rsidRPr="52CDC1BA">
        <w:rPr>
          <w:rFonts w:cs="Arial"/>
        </w:rPr>
        <w:t xml:space="preserve"> (i.e. add another $5.00).</w:t>
      </w:r>
      <w:r w:rsidR="00704678" w:rsidRPr="52CDC1BA">
        <w:rPr>
          <w:rFonts w:cs="Arial"/>
        </w:rPr>
        <w:t xml:space="preserve"> </w:t>
      </w:r>
      <w:r w:rsidR="4B37B43E" w:rsidRPr="52CDC1BA">
        <w:rPr>
          <w:rFonts w:cs="Arial"/>
        </w:rPr>
        <w:t>(See Fig 3)</w:t>
      </w:r>
    </w:p>
    <w:p w14:paraId="141CB30A" w14:textId="061A6E8A" w:rsidR="007E6A72" w:rsidRPr="007E6A72" w:rsidRDefault="007E6A72" w:rsidP="007E6A72">
      <w:pPr>
        <w:spacing w:before="60" w:after="60" w:line="360" w:lineRule="auto"/>
        <w:ind w:left="360"/>
        <w:rPr>
          <w:rFonts w:cs="Arial"/>
        </w:rPr>
      </w:pPr>
      <w:r>
        <w:rPr>
          <w:noProof/>
        </w:rPr>
        <w:drawing>
          <wp:inline distT="0" distB="0" distL="0" distR="0" wp14:anchorId="3F0F4B65" wp14:editId="2D5987EC">
            <wp:extent cx="5731510" cy="2883535"/>
            <wp:effectExtent l="0" t="0" r="2540" b="0"/>
            <wp:docPr id="1061689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994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EA50" w14:textId="77777777" w:rsidR="00130252" w:rsidRDefault="00130252" w:rsidP="52CDC1BA">
      <w:pPr>
        <w:spacing w:before="60" w:after="60" w:line="360" w:lineRule="auto"/>
        <w:ind w:left="720"/>
        <w:jc w:val="center"/>
        <w:rPr>
          <w:noProof/>
          <w:lang w:eastAsia="en-AU"/>
        </w:rPr>
      </w:pPr>
      <w:r w:rsidRPr="52CDC1BA">
        <w:rPr>
          <w:noProof/>
          <w:lang w:eastAsia="en-AU"/>
        </w:rPr>
        <w:t>`</w:t>
      </w:r>
      <w:r>
        <w:rPr>
          <w:noProof/>
        </w:rPr>
        <w:drawing>
          <wp:inline distT="0" distB="0" distL="0" distR="0" wp14:anchorId="4D75EDC7" wp14:editId="7B85DA3F">
            <wp:extent cx="4572000" cy="2316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F6FE" w14:textId="4C74BE05" w:rsidR="63457768" w:rsidRDefault="63457768" w:rsidP="52CDC1BA">
      <w:pPr>
        <w:spacing w:before="60" w:after="60" w:line="360" w:lineRule="auto"/>
        <w:ind w:left="720"/>
        <w:jc w:val="center"/>
        <w:rPr>
          <w:rFonts w:eastAsia="Calibri" w:cs="Arial"/>
          <w:noProof/>
          <w:szCs w:val="20"/>
          <w:u w:val="single"/>
          <w:lang w:eastAsia="en-AU"/>
        </w:rPr>
      </w:pPr>
      <w:r w:rsidRPr="52CDC1BA">
        <w:rPr>
          <w:rFonts w:eastAsia="Calibri" w:cs="Arial"/>
          <w:noProof/>
          <w:szCs w:val="20"/>
          <w:u w:val="single"/>
          <w:lang w:eastAsia="en-AU"/>
        </w:rPr>
        <w:t xml:space="preserve">Fig 3. Screen display with the </w:t>
      </w:r>
      <w:r w:rsidR="2FDE2F1C" w:rsidRPr="52CDC1BA">
        <w:rPr>
          <w:rFonts w:eastAsia="Calibri" w:cs="Arial"/>
          <w:noProof/>
          <w:szCs w:val="20"/>
          <w:u w:val="single"/>
          <w:lang w:eastAsia="en-AU"/>
        </w:rPr>
        <w:t xml:space="preserve">Total Charge after the </w:t>
      </w:r>
      <w:r w:rsidRPr="52CDC1BA">
        <w:rPr>
          <w:rFonts w:eastAsia="Calibri" w:cs="Arial"/>
          <w:noProof/>
          <w:szCs w:val="20"/>
          <w:u w:val="single"/>
          <w:lang w:eastAsia="en-AU"/>
        </w:rPr>
        <w:t>wrap</w:t>
      </w:r>
      <w:r w:rsidR="39F56317" w:rsidRPr="52CDC1BA">
        <w:rPr>
          <w:rFonts w:eastAsia="Calibri" w:cs="Arial"/>
          <w:noProof/>
          <w:szCs w:val="20"/>
          <w:u w:val="single"/>
          <w:lang w:eastAsia="en-AU"/>
        </w:rPr>
        <w:t>ping</w:t>
      </w:r>
      <w:r w:rsidRPr="52CDC1BA">
        <w:rPr>
          <w:rFonts w:eastAsia="Calibri" w:cs="Arial"/>
          <w:noProof/>
          <w:szCs w:val="20"/>
          <w:u w:val="single"/>
          <w:lang w:eastAsia="en-AU"/>
        </w:rPr>
        <w:t xml:space="preserve"> charge</w:t>
      </w:r>
    </w:p>
    <w:p w14:paraId="68190376" w14:textId="2D5A50E5" w:rsidR="52CDC1BA" w:rsidRDefault="00E65261" w:rsidP="52CDC1BA">
      <w:pPr>
        <w:spacing w:before="60" w:after="60" w:line="360" w:lineRule="auto"/>
        <w:ind w:left="720"/>
        <w:rPr>
          <w:rFonts w:eastAsia="Calibri"/>
          <w:noProof/>
          <w:szCs w:val="20"/>
          <w:u w:val="single"/>
          <w:lang w:eastAsia="en-AU"/>
        </w:rPr>
      </w:pPr>
      <w:r>
        <w:rPr>
          <w:noProof/>
        </w:rPr>
        <w:lastRenderedPageBreak/>
        <w:drawing>
          <wp:inline distT="0" distB="0" distL="0" distR="0" wp14:anchorId="7CDE2E24" wp14:editId="566BB619">
            <wp:extent cx="5731510" cy="2788285"/>
            <wp:effectExtent l="0" t="0" r="2540" b="0"/>
            <wp:docPr id="195103938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39384" name="Picture 1" descr="A computer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F096" w14:textId="7E00B5F4" w:rsidR="007E6A72" w:rsidRDefault="007E6A72" w:rsidP="52CDC1BA">
      <w:pPr>
        <w:spacing w:before="60" w:after="60" w:line="360" w:lineRule="auto"/>
        <w:ind w:left="720"/>
        <w:rPr>
          <w:rFonts w:eastAsia="Calibri"/>
          <w:noProof/>
          <w:szCs w:val="20"/>
          <w:u w:val="single"/>
          <w:lang w:eastAsia="en-AU"/>
        </w:rPr>
      </w:pPr>
      <w:r>
        <w:rPr>
          <w:noProof/>
        </w:rPr>
        <w:drawing>
          <wp:inline distT="0" distB="0" distL="0" distR="0" wp14:anchorId="7C515C54" wp14:editId="58500B1C">
            <wp:extent cx="4829175" cy="3228975"/>
            <wp:effectExtent l="0" t="0" r="0" b="0"/>
            <wp:docPr id="1748865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6570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51B2" w14:textId="77777777" w:rsidR="007E6A72" w:rsidRDefault="007E6A72" w:rsidP="52CDC1BA">
      <w:pPr>
        <w:spacing w:before="60" w:after="60" w:line="360" w:lineRule="auto"/>
        <w:ind w:left="720"/>
        <w:rPr>
          <w:rFonts w:eastAsia="Calibri"/>
          <w:noProof/>
          <w:szCs w:val="20"/>
          <w:u w:val="single"/>
          <w:lang w:eastAsia="en-AU"/>
        </w:rPr>
      </w:pPr>
    </w:p>
    <w:p w14:paraId="67B97BDE" w14:textId="77777777" w:rsidR="00EB4BC9" w:rsidRDefault="00EB4BC9" w:rsidP="00EB4BC9">
      <w:pPr>
        <w:spacing w:before="60" w:after="60" w:line="360" w:lineRule="auto"/>
        <w:ind w:left="720"/>
        <w:rPr>
          <w:rFonts w:cs="Arial"/>
          <w:b/>
        </w:rPr>
      </w:pPr>
      <w:r>
        <w:rPr>
          <w:rFonts w:cs="Arial"/>
          <w:b/>
        </w:rPr>
        <w:t xml:space="preserve">Total Charge after wrap </w:t>
      </w:r>
      <w:r w:rsidRPr="00B217A1">
        <w:rPr>
          <w:rFonts w:cs="Arial"/>
          <w:b/>
        </w:rPr>
        <w:t xml:space="preserve">= </w:t>
      </w:r>
      <w:proofErr w:type="spellStart"/>
      <w:r>
        <w:rPr>
          <w:rFonts w:cs="Arial"/>
          <w:b/>
        </w:rPr>
        <w:t>TotalPayment</w:t>
      </w:r>
      <w:proofErr w:type="spellEnd"/>
      <w:r w:rsidRPr="00B217A1">
        <w:rPr>
          <w:rFonts w:cs="Arial"/>
          <w:b/>
        </w:rPr>
        <w:t xml:space="preserve"> </w:t>
      </w:r>
      <w:r>
        <w:rPr>
          <w:rFonts w:cs="Arial"/>
          <w:b/>
        </w:rPr>
        <w:t>+ $25.00 + $5.00</w:t>
      </w:r>
    </w:p>
    <w:p w14:paraId="51D1E7B6" w14:textId="1CC772AE" w:rsidR="00EB4BC9" w:rsidRDefault="4C2AAF0A" w:rsidP="001D00F5">
      <w:pPr>
        <w:pStyle w:val="ListParagraph"/>
        <w:numPr>
          <w:ilvl w:val="0"/>
          <w:numId w:val="13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t>R</w:t>
      </w:r>
      <w:r w:rsidR="00EB4BC9" w:rsidRPr="52CDC1BA">
        <w:rPr>
          <w:rFonts w:cs="Arial"/>
        </w:rPr>
        <w:t xml:space="preserve">ebuild </w:t>
      </w:r>
      <w:r w:rsidR="4DD290DE" w:rsidRPr="52CDC1BA">
        <w:rPr>
          <w:rFonts w:cs="Arial"/>
        </w:rPr>
        <w:t xml:space="preserve">code </w:t>
      </w:r>
      <w:r w:rsidR="00EB4BC9" w:rsidRPr="52CDC1BA">
        <w:rPr>
          <w:rFonts w:cs="Arial"/>
        </w:rPr>
        <w:t>successful</w:t>
      </w:r>
      <w:r w:rsidR="07DC78F1" w:rsidRPr="52CDC1BA">
        <w:rPr>
          <w:rFonts w:cs="Arial"/>
        </w:rPr>
        <w:t>ly and save it</w:t>
      </w:r>
      <w:r w:rsidR="00EB4BC9" w:rsidRPr="52CDC1BA">
        <w:rPr>
          <w:rFonts w:cs="Arial"/>
        </w:rPr>
        <w:t xml:space="preserve">. Commit the code to the </w:t>
      </w:r>
      <w:r w:rsidR="00EB4BC9" w:rsidRPr="52CDC1BA">
        <w:rPr>
          <w:rFonts w:cs="Arial"/>
          <w:b/>
          <w:bCs/>
        </w:rPr>
        <w:t>feat_wrap1.1</w:t>
      </w:r>
      <w:r w:rsidR="00EB4BC9" w:rsidRPr="52CDC1BA">
        <w:rPr>
          <w:rFonts w:cs="Arial"/>
        </w:rPr>
        <w:t xml:space="preserve"> branch. Add message as “</w:t>
      </w:r>
      <w:r w:rsidR="00EB4BC9" w:rsidRPr="52CDC1BA">
        <w:rPr>
          <w:rFonts w:cs="Arial"/>
          <w:b/>
          <w:bCs/>
        </w:rPr>
        <w:t>Commit the branch feat_wrap1.1</w:t>
      </w:r>
      <w:r w:rsidR="00EB4BC9" w:rsidRPr="52CDC1BA">
        <w:rPr>
          <w:rFonts w:cs="Arial"/>
        </w:rPr>
        <w:t>”.</w:t>
      </w:r>
    </w:p>
    <w:p w14:paraId="43AB7D27" w14:textId="72DD901D" w:rsidR="00E65261" w:rsidRPr="00E65261" w:rsidRDefault="00E65261" w:rsidP="00E65261">
      <w:pPr>
        <w:spacing w:before="60" w:after="60" w:line="360" w:lineRule="auto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38EE8AB1" wp14:editId="6A2F39F2">
            <wp:extent cx="5731510" cy="3632835"/>
            <wp:effectExtent l="0" t="0" r="2540" b="5715"/>
            <wp:docPr id="579477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7747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8D1" w14:textId="34A50114" w:rsidR="00EB4BC9" w:rsidRPr="00E65261" w:rsidRDefault="00EB4BC9" w:rsidP="001D00F5">
      <w:pPr>
        <w:pStyle w:val="ListParagraph"/>
        <w:numPr>
          <w:ilvl w:val="0"/>
          <w:numId w:val="13"/>
        </w:numPr>
        <w:spacing w:before="60" w:after="60" w:line="360" w:lineRule="auto"/>
        <w:rPr>
          <w:rFonts w:cs="Arial"/>
        </w:rPr>
      </w:pPr>
      <w:r>
        <w:rPr>
          <w:rFonts w:cs="Arial"/>
        </w:rPr>
        <w:t>Use the show log, w</w:t>
      </w:r>
      <w:r w:rsidRPr="00CF425E">
        <w:rPr>
          <w:rFonts w:cs="Arial"/>
        </w:rPr>
        <w:t xml:space="preserve">rite down the commit SHA hash index </w:t>
      </w:r>
      <w:r>
        <w:rPr>
          <w:rFonts w:cs="Arial"/>
        </w:rPr>
        <w:t xml:space="preserve">(i.e. </w:t>
      </w:r>
      <w:r w:rsidRPr="00CF425E">
        <w:rPr>
          <w:rFonts w:cs="Arial"/>
        </w:rPr>
        <w:t>write down the first 7 hexadecimal digit will do) here:</w:t>
      </w:r>
      <w:r w:rsidR="00E65261" w:rsidRPr="00E65261">
        <w:rPr>
          <w:rFonts w:ascii="Consolas" w:hAnsi="Consolas" w:cs="Consolas"/>
          <w:color w:val="000000"/>
          <w:sz w:val="18"/>
          <w:szCs w:val="18"/>
          <w:highlight w:val="white"/>
          <w:lang w:val="en-AU"/>
        </w:rPr>
        <w:t xml:space="preserve"> </w:t>
      </w:r>
      <w:r w:rsidR="00E65261">
        <w:rPr>
          <w:rFonts w:ascii="Consolas" w:hAnsi="Consolas" w:cs="Consolas"/>
          <w:color w:val="000000"/>
          <w:sz w:val="18"/>
          <w:szCs w:val="18"/>
          <w:highlight w:val="white"/>
          <w:lang w:val="en-AU"/>
        </w:rPr>
        <w:t>5706a78</w:t>
      </w:r>
    </w:p>
    <w:p w14:paraId="7E0F810F" w14:textId="0615F03A" w:rsidR="00E65261" w:rsidRPr="00E65261" w:rsidRDefault="00E65261" w:rsidP="00E65261">
      <w:pPr>
        <w:spacing w:before="60" w:after="60" w:line="360" w:lineRule="auto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12AD8317" wp14:editId="46A47835">
            <wp:extent cx="5731510" cy="5697220"/>
            <wp:effectExtent l="0" t="0" r="2540" b="0"/>
            <wp:docPr id="30423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3461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F2BF" w14:textId="625011A4" w:rsidR="00EB4BC9" w:rsidRDefault="00EB4BC9" w:rsidP="001D00F5">
      <w:pPr>
        <w:pStyle w:val="ListParagraph"/>
        <w:numPr>
          <w:ilvl w:val="0"/>
          <w:numId w:val="13"/>
        </w:numPr>
        <w:spacing w:before="60" w:after="60" w:line="360" w:lineRule="auto"/>
        <w:rPr>
          <w:rFonts w:cs="Arial"/>
        </w:rPr>
      </w:pPr>
      <w:r w:rsidRPr="52CDC1BA">
        <w:rPr>
          <w:rFonts w:cs="Arial"/>
          <w:b/>
          <w:bCs/>
        </w:rPr>
        <w:t>Push all branch</w:t>
      </w:r>
      <w:r w:rsidRPr="52CDC1BA">
        <w:rPr>
          <w:rFonts w:cs="Arial"/>
        </w:rPr>
        <w:t xml:space="preserve"> the local feature changes to the remote repository.</w:t>
      </w:r>
      <w:r w:rsidR="63BB7070" w:rsidRPr="52CDC1BA">
        <w:rPr>
          <w:rFonts w:cs="Arial"/>
        </w:rPr>
        <w:t xml:space="preserve"> (See. Fig 4)</w:t>
      </w:r>
    </w:p>
    <w:p w14:paraId="724F6ED6" w14:textId="392B80D3" w:rsidR="00E65261" w:rsidRDefault="00E65261" w:rsidP="00E65261">
      <w:pPr>
        <w:spacing w:before="60" w:after="60" w:line="360" w:lineRule="auto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54F9FE2F" wp14:editId="1599419F">
            <wp:extent cx="5181600" cy="5248275"/>
            <wp:effectExtent l="0" t="0" r="0" b="0"/>
            <wp:docPr id="1989103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0346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C902" w14:textId="1B5BA50C" w:rsidR="00E65261" w:rsidRPr="00E65261" w:rsidRDefault="00E65261" w:rsidP="00E65261">
      <w:pPr>
        <w:spacing w:before="60" w:after="60" w:line="360" w:lineRule="auto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25D7825F" wp14:editId="57B13527">
            <wp:extent cx="5495925" cy="3933825"/>
            <wp:effectExtent l="0" t="0" r="0" b="0"/>
            <wp:docPr id="198212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2503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E16" w14:textId="18872D60" w:rsidR="00EB4BC9" w:rsidRDefault="00EB4BC9" w:rsidP="001D00F5">
      <w:pPr>
        <w:pStyle w:val="ListParagraph"/>
        <w:numPr>
          <w:ilvl w:val="0"/>
          <w:numId w:val="13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t>Show the revision graph with the checkout of the head revision of the feat_wrap1.1 branch.</w:t>
      </w:r>
      <w:r w:rsidR="6A5F56C2" w:rsidRPr="52CDC1BA">
        <w:rPr>
          <w:rFonts w:cs="Arial"/>
        </w:rPr>
        <w:t xml:space="preserve"> (See Fig 5)</w:t>
      </w:r>
    </w:p>
    <w:p w14:paraId="3A048909" w14:textId="6731C95B" w:rsidR="00E65261" w:rsidRPr="00E65261" w:rsidRDefault="00E65261" w:rsidP="00E65261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7C06A629" wp14:editId="262167A2">
            <wp:extent cx="3048000" cy="2705100"/>
            <wp:effectExtent l="0" t="0" r="0" b="0"/>
            <wp:docPr id="593890546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90546" name="Picture 1" descr="A diagram of a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8A9D" w14:textId="77777777" w:rsidR="00EB4BC9" w:rsidRPr="001D181B" w:rsidRDefault="00EB4BC9" w:rsidP="00EB4BC9">
      <w:pPr>
        <w:pStyle w:val="ListParagraph"/>
        <w:spacing w:before="60" w:after="60" w:line="360" w:lineRule="auto"/>
        <w:rPr>
          <w:rFonts w:cs="Arial"/>
          <w:bCs/>
        </w:rPr>
      </w:pPr>
    </w:p>
    <w:p w14:paraId="250798AB" w14:textId="77777777" w:rsidR="00130252" w:rsidRDefault="00130252" w:rsidP="00130252">
      <w:pPr>
        <w:spacing w:before="60" w:after="60" w:line="360" w:lineRule="auto"/>
        <w:ind w:left="720"/>
        <w:jc w:val="center"/>
        <w:rPr>
          <w:rFonts w:cs="Arial"/>
          <w:b/>
        </w:rPr>
      </w:pPr>
      <w:r>
        <w:rPr>
          <w:noProof/>
          <w:lang w:eastAsia="en-AU"/>
        </w:rPr>
        <w:lastRenderedPageBreak/>
        <w:drawing>
          <wp:inline distT="0" distB="0" distL="0" distR="0" wp14:anchorId="0193D315" wp14:editId="1F157EE8">
            <wp:extent cx="4138585" cy="28433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755" cy="286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9D5B" w14:textId="2658D662" w:rsidR="00130252" w:rsidRDefault="6A2206D4" w:rsidP="52CDC1BA">
      <w:pPr>
        <w:spacing w:before="60" w:after="60" w:line="360" w:lineRule="auto"/>
        <w:ind w:left="720"/>
        <w:jc w:val="center"/>
        <w:rPr>
          <w:rFonts w:cs="Arial"/>
          <w:u w:val="single"/>
        </w:rPr>
      </w:pPr>
      <w:r w:rsidRPr="46FBDDC6">
        <w:rPr>
          <w:rFonts w:cs="Arial"/>
          <w:u w:val="single"/>
        </w:rPr>
        <w:t>Fig 4. Screen setting for pushing branches to</w:t>
      </w:r>
      <w:r w:rsidR="57F6A7EC" w:rsidRPr="46FBDDC6">
        <w:rPr>
          <w:rFonts w:cs="Arial"/>
          <w:u w:val="single"/>
        </w:rPr>
        <w:t xml:space="preserve"> remote repository</w:t>
      </w:r>
      <w:r w:rsidRPr="46FBDDC6">
        <w:rPr>
          <w:rFonts w:cs="Arial"/>
        </w:rPr>
        <w:t xml:space="preserve"> </w:t>
      </w:r>
    </w:p>
    <w:p w14:paraId="3312EC90" w14:textId="77777777" w:rsidR="00F50E81" w:rsidRDefault="00F50E81" w:rsidP="00130252">
      <w:pPr>
        <w:spacing w:before="60" w:after="60" w:line="360" w:lineRule="auto"/>
        <w:ind w:left="720"/>
        <w:jc w:val="center"/>
        <w:rPr>
          <w:rFonts w:cs="Arial"/>
          <w:b/>
        </w:rPr>
      </w:pPr>
    </w:p>
    <w:p w14:paraId="3559C442" w14:textId="77777777" w:rsidR="00F50E81" w:rsidRDefault="00F50E81" w:rsidP="00130252">
      <w:pPr>
        <w:spacing w:before="60" w:after="60" w:line="360" w:lineRule="auto"/>
        <w:ind w:left="720"/>
        <w:jc w:val="center"/>
        <w:rPr>
          <w:rFonts w:cs="Arial"/>
          <w:b/>
        </w:rPr>
      </w:pPr>
    </w:p>
    <w:p w14:paraId="3663FF57" w14:textId="77777777" w:rsidR="00F50E81" w:rsidRDefault="00F50E81" w:rsidP="00130252">
      <w:pPr>
        <w:spacing w:before="60" w:after="60" w:line="360" w:lineRule="auto"/>
        <w:ind w:left="720"/>
        <w:jc w:val="center"/>
        <w:rPr>
          <w:rFonts w:cs="Arial"/>
          <w:b/>
        </w:rPr>
      </w:pPr>
    </w:p>
    <w:p w14:paraId="41397F9B" w14:textId="35478F70" w:rsidR="00130252" w:rsidRDefault="00130252" w:rsidP="00130252">
      <w:pPr>
        <w:spacing w:before="60" w:after="60" w:line="360" w:lineRule="auto"/>
        <w:ind w:left="720"/>
        <w:jc w:val="center"/>
      </w:pPr>
      <w:r>
        <w:rPr>
          <w:noProof/>
        </w:rPr>
        <w:drawing>
          <wp:inline distT="0" distB="0" distL="0" distR="0" wp14:anchorId="16B25F8E" wp14:editId="7F1B3D60">
            <wp:extent cx="2219325" cy="232035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3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89E" w14:textId="651CC4E5" w:rsidR="04702E36" w:rsidRDefault="04702E36" w:rsidP="52CDC1BA">
      <w:pPr>
        <w:spacing w:before="60" w:after="60" w:line="360" w:lineRule="auto"/>
        <w:ind w:left="720"/>
        <w:jc w:val="center"/>
        <w:rPr>
          <w:rFonts w:eastAsia="Calibri"/>
          <w:szCs w:val="20"/>
          <w:u w:val="single"/>
        </w:rPr>
      </w:pPr>
      <w:r w:rsidRPr="52CDC1BA">
        <w:rPr>
          <w:rFonts w:cs="Arial"/>
          <w:u w:val="single"/>
        </w:rPr>
        <w:t>Fig 5 example of revision graph</w:t>
      </w:r>
    </w:p>
    <w:p w14:paraId="5F080EB5" w14:textId="319BCCD6" w:rsidR="52CDC1BA" w:rsidRDefault="52CDC1BA" w:rsidP="52CDC1BA">
      <w:pPr>
        <w:spacing w:before="60" w:after="60" w:line="360" w:lineRule="auto"/>
        <w:ind w:left="720"/>
        <w:rPr>
          <w:rFonts w:eastAsia="Calibri"/>
          <w:szCs w:val="20"/>
        </w:rPr>
      </w:pPr>
    </w:p>
    <w:p w14:paraId="1EAA8652" w14:textId="1E71BB85" w:rsidR="00EB4BC9" w:rsidRPr="00376098" w:rsidRDefault="00DA77BB" w:rsidP="00EB4BC9">
      <w:pPr>
        <w:pStyle w:val="ListParagraph"/>
        <w:spacing w:before="60" w:after="60" w:line="360" w:lineRule="auto"/>
        <w:ind w:left="0"/>
        <w:rPr>
          <w:rFonts w:cs="Arial"/>
        </w:rPr>
      </w:pPr>
      <w:r>
        <w:rPr>
          <w:rFonts w:cs="Arial"/>
        </w:rPr>
        <w:t>Your submission should</w:t>
      </w:r>
      <w:r w:rsidR="00EB4BC9" w:rsidRPr="00376098">
        <w:rPr>
          <w:rFonts w:cs="Arial"/>
        </w:rPr>
        <w:t>, capture the following screen shots:</w:t>
      </w:r>
    </w:p>
    <w:p w14:paraId="0EEFBE9A" w14:textId="7135F91C" w:rsidR="00EB4BC9" w:rsidRDefault="00DA77BB" w:rsidP="001D00F5">
      <w:pPr>
        <w:pStyle w:val="ListParagraph"/>
        <w:numPr>
          <w:ilvl w:val="0"/>
          <w:numId w:val="19"/>
        </w:numPr>
        <w:spacing w:line="288" w:lineRule="auto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 w:rsidRPr="00F50E81">
        <w:rPr>
          <w:rFonts w:cs="Arial"/>
        </w:rPr>
        <w:t xml:space="preserve">creen </w:t>
      </w:r>
      <w:r w:rsidR="00EB4BC9">
        <w:rPr>
          <w:rFonts w:cs="Arial"/>
        </w:rPr>
        <w:t xml:space="preserve">shot </w:t>
      </w:r>
      <w:r w:rsidR="00EB4BC9" w:rsidRPr="00F50E81">
        <w:rPr>
          <w:rFonts w:cs="Arial"/>
        </w:rPr>
        <w:t xml:space="preserve">must show the execution of the code with total charge </w:t>
      </w:r>
      <w:r w:rsidR="00EB4BC9">
        <w:rPr>
          <w:rFonts w:cs="Arial"/>
        </w:rPr>
        <w:t xml:space="preserve">after wrap </w:t>
      </w:r>
      <w:r w:rsidR="00EB4BC9" w:rsidRPr="00F50E81">
        <w:rPr>
          <w:rFonts w:cs="Arial"/>
        </w:rPr>
        <w:t>calculat</w:t>
      </w:r>
      <w:r w:rsidR="00EB4BC9">
        <w:rPr>
          <w:rFonts w:cs="Arial"/>
        </w:rPr>
        <w:t xml:space="preserve">ion ($5.0) </w:t>
      </w:r>
      <w:r w:rsidR="00EB4BC9" w:rsidRPr="00F50E81">
        <w:rPr>
          <w:rFonts w:cs="Arial"/>
        </w:rPr>
        <w:t>has been added and committed to the repository.</w:t>
      </w:r>
    </w:p>
    <w:p w14:paraId="1E6FC003" w14:textId="7C7E1359" w:rsidR="00EB4BC9" w:rsidRDefault="00DA77BB" w:rsidP="001D00F5">
      <w:pPr>
        <w:pStyle w:val="ListParagraph"/>
        <w:numPr>
          <w:ilvl w:val="0"/>
          <w:numId w:val="19"/>
        </w:numPr>
        <w:spacing w:line="288" w:lineRule="auto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 w:rsidRPr="00F50E81">
        <w:rPr>
          <w:rFonts w:cs="Arial"/>
        </w:rPr>
        <w:t>creen shot must show the revision no. (i.e. SHA hash index) in the show log option.</w:t>
      </w:r>
    </w:p>
    <w:p w14:paraId="4025F10E" w14:textId="5D469968" w:rsidR="00EB4BC9" w:rsidRDefault="00DA77BB" w:rsidP="001D00F5">
      <w:pPr>
        <w:pStyle w:val="ListParagraph"/>
        <w:numPr>
          <w:ilvl w:val="0"/>
          <w:numId w:val="19"/>
        </w:numPr>
        <w:spacing w:line="288" w:lineRule="auto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>
        <w:rPr>
          <w:rFonts w:cs="Arial"/>
        </w:rPr>
        <w:t>creen shot must show the pushing of the local change to the remote repository successfully.</w:t>
      </w:r>
    </w:p>
    <w:p w14:paraId="0A9D883F" w14:textId="33808974" w:rsidR="00EB4BC9" w:rsidRPr="00376098" w:rsidRDefault="00DA77BB" w:rsidP="001D00F5">
      <w:pPr>
        <w:pStyle w:val="ListParagraph"/>
        <w:numPr>
          <w:ilvl w:val="0"/>
          <w:numId w:val="19"/>
        </w:numPr>
        <w:spacing w:line="288" w:lineRule="auto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>
        <w:rPr>
          <w:rFonts w:cs="Arial"/>
        </w:rPr>
        <w:t xml:space="preserve">creen shot must show the </w:t>
      </w:r>
      <w:r w:rsidR="00EB4BC9">
        <w:rPr>
          <w:rFonts w:cs="Arial"/>
          <w:bCs/>
        </w:rPr>
        <w:t>checkout of the head revision of the feat_wrap1.1 branch.</w:t>
      </w:r>
    </w:p>
    <w:p w14:paraId="15568592" w14:textId="3FBAE5B7" w:rsidR="00F50E81" w:rsidRDefault="00F50E81" w:rsidP="00F50E81">
      <w:pPr>
        <w:spacing w:before="60" w:after="60" w:line="360" w:lineRule="auto"/>
        <w:ind w:left="720"/>
        <w:rPr>
          <w:rFonts w:cs="Arial"/>
          <w:b/>
        </w:rPr>
      </w:pPr>
    </w:p>
    <w:p w14:paraId="5A7A2E8A" w14:textId="77777777" w:rsidR="00F50E81" w:rsidRDefault="00F50E81" w:rsidP="00130252">
      <w:pPr>
        <w:spacing w:before="60" w:after="60" w:line="360" w:lineRule="auto"/>
        <w:ind w:left="720"/>
        <w:jc w:val="center"/>
        <w:rPr>
          <w:rFonts w:cs="Arial"/>
          <w:b/>
        </w:rPr>
      </w:pPr>
    </w:p>
    <w:p w14:paraId="14FAA68B" w14:textId="1A36480C" w:rsidR="00EB4BC9" w:rsidRDefault="00EB4BC9" w:rsidP="00EB4BC9">
      <w:pPr>
        <w:spacing w:before="60" w:after="60" w:line="360" w:lineRule="auto"/>
        <w:rPr>
          <w:rFonts w:cs="Arial"/>
          <w:b/>
        </w:rPr>
      </w:pPr>
      <w:r>
        <w:rPr>
          <w:rFonts w:cs="Arial"/>
          <w:b/>
        </w:rPr>
        <w:lastRenderedPageBreak/>
        <w:t xml:space="preserve">Task 7. </w:t>
      </w:r>
      <w:r w:rsidRPr="00E42115">
        <w:rPr>
          <w:rFonts w:cs="Arial"/>
          <w:bCs/>
        </w:rPr>
        <w:t>Create branch based on the previous branch</w:t>
      </w:r>
      <w:r w:rsidR="003B4729">
        <w:rPr>
          <w:rFonts w:cs="Arial"/>
          <w:bCs/>
        </w:rPr>
        <w:t xml:space="preserve"> in Task 6</w:t>
      </w:r>
    </w:p>
    <w:p w14:paraId="6ED3DE5C" w14:textId="3B4DD606" w:rsidR="00EB4BC9" w:rsidRDefault="00EB4BC9" w:rsidP="00EB4BC9">
      <w:pPr>
        <w:spacing w:before="60" w:after="60" w:line="360" w:lineRule="auto"/>
        <w:ind w:left="720"/>
        <w:rPr>
          <w:rFonts w:cs="Arial"/>
        </w:rPr>
      </w:pPr>
      <w:r w:rsidRPr="00A45472">
        <w:rPr>
          <w:rFonts w:cs="Arial"/>
        </w:rPr>
        <w:t>The r</w:t>
      </w:r>
      <w:r>
        <w:rPr>
          <w:rFonts w:cs="Arial"/>
        </w:rPr>
        <w:t xml:space="preserve">equirement </w:t>
      </w:r>
      <w:r w:rsidRPr="008D54E9">
        <w:rPr>
          <w:rFonts w:cs="Arial"/>
          <w:b/>
        </w:rPr>
        <w:t>feat_GST1.2</w:t>
      </w:r>
      <w:r>
        <w:rPr>
          <w:rFonts w:cs="Arial"/>
        </w:rPr>
        <w:t xml:space="preserve"> has added further</w:t>
      </w:r>
      <w:r w:rsidR="005B767B">
        <w:rPr>
          <w:rFonts w:cs="Arial"/>
        </w:rPr>
        <w:t xml:space="preserve"> functionality</w:t>
      </w:r>
      <w:r>
        <w:rPr>
          <w:rFonts w:cs="Arial"/>
        </w:rPr>
        <w:t xml:space="preserve"> to include </w:t>
      </w:r>
      <w:r w:rsidR="005B767B">
        <w:rPr>
          <w:rFonts w:cs="Arial"/>
        </w:rPr>
        <w:t xml:space="preserve">a </w:t>
      </w:r>
      <w:r>
        <w:rPr>
          <w:rFonts w:cs="Arial"/>
        </w:rPr>
        <w:t xml:space="preserve">GST calculation based on the </w:t>
      </w:r>
      <w:r w:rsidRPr="00A45472">
        <w:rPr>
          <w:rFonts w:cs="Arial"/>
          <w:b/>
        </w:rPr>
        <w:t>feat_wrap1.1.</w:t>
      </w:r>
    </w:p>
    <w:p w14:paraId="510674A5" w14:textId="4AB421EC" w:rsidR="00EB4BC9" w:rsidRPr="00601C01" w:rsidRDefault="00EB4BC9" w:rsidP="00EB4BC9">
      <w:pPr>
        <w:spacing w:before="60" w:after="60" w:line="360" w:lineRule="auto"/>
        <w:ind w:left="1440"/>
        <w:rPr>
          <w:rFonts w:cs="Arial"/>
          <w:i/>
        </w:rPr>
      </w:pPr>
      <w:r w:rsidRPr="00746E04">
        <w:rPr>
          <w:rFonts w:cs="Arial"/>
          <w:b/>
          <w:bCs/>
          <w:i/>
        </w:rPr>
        <w:t>Note:</w:t>
      </w:r>
      <w:r w:rsidRPr="003F1023">
        <w:rPr>
          <w:rFonts w:cs="Arial"/>
          <w:i/>
        </w:rPr>
        <w:t xml:space="preserve"> Make sure that your Task 6 changes have </w:t>
      </w:r>
      <w:r w:rsidR="005B767B">
        <w:rPr>
          <w:rFonts w:cs="Arial"/>
          <w:i/>
        </w:rPr>
        <w:t xml:space="preserve">been </w:t>
      </w:r>
      <w:r w:rsidRPr="003F1023">
        <w:rPr>
          <w:rFonts w:cs="Arial"/>
          <w:i/>
        </w:rPr>
        <w:t>committed t</w:t>
      </w:r>
      <w:r>
        <w:rPr>
          <w:rFonts w:cs="Arial"/>
          <w:i/>
        </w:rPr>
        <w:t>o</w:t>
      </w:r>
      <w:r w:rsidRPr="003F1023">
        <w:rPr>
          <w:rFonts w:cs="Arial"/>
          <w:i/>
        </w:rPr>
        <w:t xml:space="preserve"> the local repository</w:t>
      </w:r>
      <w:r w:rsidR="005B767B">
        <w:rPr>
          <w:rFonts w:cs="Arial"/>
          <w:i/>
        </w:rPr>
        <w:t>,</w:t>
      </w:r>
      <w:r w:rsidRPr="003F1023">
        <w:rPr>
          <w:rFonts w:cs="Arial"/>
          <w:i/>
        </w:rPr>
        <w:t xml:space="preserve"> as well as to the remote GitHub repository. </w:t>
      </w:r>
    </w:p>
    <w:p w14:paraId="7FB5B647" w14:textId="74A7CC13" w:rsidR="00EB4BC9" w:rsidRDefault="00EB4BC9" w:rsidP="001D00F5">
      <w:pPr>
        <w:pStyle w:val="ListParagraph"/>
        <w:numPr>
          <w:ilvl w:val="0"/>
          <w:numId w:val="14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t>Create a new working directory “</w:t>
      </w:r>
      <w:r w:rsidRPr="52CDC1BA">
        <w:rPr>
          <w:rFonts w:cs="Arial"/>
          <w:b/>
          <w:bCs/>
        </w:rPr>
        <w:t>C:\</w:t>
      </w:r>
      <w:proofErr w:type="spellStart"/>
      <w:r w:rsidRPr="52CDC1BA">
        <w:rPr>
          <w:rFonts w:cs="Arial"/>
          <w:b/>
          <w:bCs/>
        </w:rPr>
        <w:t>MyGST</w:t>
      </w:r>
      <w:proofErr w:type="spellEnd"/>
      <w:r w:rsidRPr="52CDC1BA">
        <w:rPr>
          <w:rFonts w:cs="Arial"/>
          <w:b/>
          <w:bCs/>
        </w:rPr>
        <w:t>”</w:t>
      </w:r>
      <w:r w:rsidR="00746E04" w:rsidRPr="52CDC1BA">
        <w:rPr>
          <w:rFonts w:cs="Arial"/>
        </w:rPr>
        <w:t xml:space="preserve"> and </w:t>
      </w:r>
      <w:r w:rsidR="408D4F92" w:rsidRPr="52CDC1BA">
        <w:rPr>
          <w:rFonts w:cs="Arial"/>
        </w:rPr>
        <w:t>c</w:t>
      </w:r>
      <w:r w:rsidRPr="52CDC1BA">
        <w:rPr>
          <w:rFonts w:cs="Arial"/>
        </w:rPr>
        <w:t xml:space="preserve">lone the remote repository. </w:t>
      </w:r>
    </w:p>
    <w:p w14:paraId="6834EFAA" w14:textId="2FE4463A" w:rsidR="00E65261" w:rsidRPr="00E65261" w:rsidRDefault="00E65261" w:rsidP="00E65261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6366F05E" wp14:editId="629AA5BD">
            <wp:extent cx="5731510" cy="2450465"/>
            <wp:effectExtent l="0" t="0" r="2540" b="6985"/>
            <wp:docPr id="374052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5295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DECC" w14:textId="39262F83" w:rsidR="00130252" w:rsidRPr="008E4B70" w:rsidRDefault="00EB4BC9" w:rsidP="001D00F5">
      <w:pPr>
        <w:pStyle w:val="ListParagraph"/>
        <w:numPr>
          <w:ilvl w:val="0"/>
          <w:numId w:val="14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t xml:space="preserve">In the local repository, checkout the </w:t>
      </w:r>
      <w:r w:rsidRPr="52CDC1BA">
        <w:rPr>
          <w:rFonts w:cs="Arial"/>
          <w:b/>
          <w:bCs/>
        </w:rPr>
        <w:t>feat_wrap1.1</w:t>
      </w:r>
      <w:r w:rsidRPr="52CDC1BA">
        <w:rPr>
          <w:rFonts w:cs="Arial"/>
        </w:rPr>
        <w:t xml:space="preserve"> branch </w:t>
      </w:r>
      <w:r w:rsidR="00B011CC" w:rsidRPr="52CDC1BA">
        <w:rPr>
          <w:rFonts w:cs="Arial"/>
        </w:rPr>
        <w:t>and use it to base</w:t>
      </w:r>
      <w:r w:rsidRPr="52CDC1BA">
        <w:rPr>
          <w:rFonts w:cs="Arial"/>
        </w:rPr>
        <w:t xml:space="preserve"> your further </w:t>
      </w:r>
      <w:r w:rsidR="00622FB3" w:rsidRPr="52CDC1BA">
        <w:rPr>
          <w:rFonts w:cs="Arial"/>
        </w:rPr>
        <w:t>development</w:t>
      </w:r>
      <w:r w:rsidR="00130252" w:rsidRPr="52CDC1BA">
        <w:rPr>
          <w:rFonts w:cs="Arial"/>
        </w:rPr>
        <w:t>.</w:t>
      </w:r>
      <w:r w:rsidR="466FB3D4" w:rsidRPr="52CDC1BA">
        <w:rPr>
          <w:rFonts w:cs="Arial"/>
        </w:rPr>
        <w:t xml:space="preserve"> (See Fig 6)</w:t>
      </w:r>
    </w:p>
    <w:p w14:paraId="3CEAEEBC" w14:textId="77777777" w:rsidR="00130252" w:rsidRDefault="00130252" w:rsidP="00130252">
      <w:pPr>
        <w:spacing w:before="60" w:after="60" w:line="360" w:lineRule="auto"/>
        <w:ind w:left="720"/>
        <w:jc w:val="center"/>
        <w:rPr>
          <w:rFonts w:cs="Arial"/>
        </w:rPr>
      </w:pPr>
      <w:r>
        <w:rPr>
          <w:noProof/>
          <w:lang w:eastAsia="en-AU"/>
        </w:rPr>
        <w:drawing>
          <wp:inline distT="0" distB="0" distL="0" distR="0" wp14:anchorId="64E30D08" wp14:editId="7577CA03">
            <wp:extent cx="4038600" cy="2780199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2053" cy="27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65BC" w14:textId="04A0557B" w:rsidR="00130252" w:rsidRDefault="73EA08E0" w:rsidP="46FBDDC6">
      <w:pPr>
        <w:spacing w:before="60" w:after="60" w:line="360" w:lineRule="auto"/>
        <w:jc w:val="center"/>
        <w:rPr>
          <w:rFonts w:cs="Arial"/>
          <w:u w:val="single"/>
        </w:rPr>
      </w:pPr>
      <w:r w:rsidRPr="46FBDDC6">
        <w:rPr>
          <w:rFonts w:cs="Arial"/>
          <w:u w:val="single"/>
        </w:rPr>
        <w:t xml:space="preserve">Fig 6. Checkout </w:t>
      </w:r>
      <w:r w:rsidR="230BF0D0" w:rsidRPr="46FBDDC6">
        <w:rPr>
          <w:rFonts w:cs="Arial"/>
          <w:u w:val="single"/>
        </w:rPr>
        <w:t>before creating a branch</w:t>
      </w:r>
    </w:p>
    <w:p w14:paraId="4AD6FD4F" w14:textId="381FF47B" w:rsidR="52CDC1BA" w:rsidRDefault="52CDC1BA" w:rsidP="52CDC1BA">
      <w:pPr>
        <w:spacing w:before="60" w:after="60" w:line="360" w:lineRule="auto"/>
        <w:rPr>
          <w:rFonts w:eastAsia="Calibri"/>
          <w:szCs w:val="20"/>
        </w:rPr>
      </w:pPr>
    </w:p>
    <w:p w14:paraId="7DDC80F7" w14:textId="77777777" w:rsidR="00EF1DCF" w:rsidRDefault="00EF1DCF" w:rsidP="52CDC1BA">
      <w:pPr>
        <w:spacing w:before="60" w:after="60" w:line="360" w:lineRule="auto"/>
        <w:rPr>
          <w:rFonts w:eastAsia="Calibri"/>
          <w:szCs w:val="20"/>
        </w:rPr>
      </w:pPr>
    </w:p>
    <w:p w14:paraId="0482842E" w14:textId="77777777" w:rsidR="00EF1DCF" w:rsidRDefault="00EF1DCF" w:rsidP="52CDC1BA">
      <w:pPr>
        <w:spacing w:before="60" w:after="60" w:line="360" w:lineRule="auto"/>
        <w:rPr>
          <w:rFonts w:eastAsia="Calibri"/>
          <w:szCs w:val="20"/>
        </w:rPr>
      </w:pPr>
    </w:p>
    <w:p w14:paraId="3F4805FB" w14:textId="58589B17" w:rsidR="00EB4BC9" w:rsidRDefault="00EB4BC9" w:rsidP="001D00F5">
      <w:pPr>
        <w:pStyle w:val="ListParagraph"/>
        <w:numPr>
          <w:ilvl w:val="0"/>
          <w:numId w:val="14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lastRenderedPageBreak/>
        <w:t>Create a new branch called “</w:t>
      </w:r>
      <w:r w:rsidRPr="52CDC1BA">
        <w:rPr>
          <w:rFonts w:cs="Arial"/>
          <w:b/>
          <w:bCs/>
        </w:rPr>
        <w:t>feat_GST1.2</w:t>
      </w:r>
      <w:r w:rsidRPr="52CDC1BA">
        <w:rPr>
          <w:rFonts w:cs="Arial"/>
        </w:rPr>
        <w:t>”. Add a message “</w:t>
      </w:r>
      <w:r w:rsidRPr="52CDC1BA">
        <w:rPr>
          <w:rFonts w:cs="Arial"/>
          <w:b/>
          <w:bCs/>
        </w:rPr>
        <w:t>Create a branch feat_GST1.2</w:t>
      </w:r>
      <w:r w:rsidRPr="52CDC1BA">
        <w:rPr>
          <w:rFonts w:cs="Arial"/>
        </w:rPr>
        <w:t>”.</w:t>
      </w:r>
      <w:r w:rsidR="3871B777" w:rsidRPr="52CDC1BA">
        <w:rPr>
          <w:rFonts w:cs="Arial"/>
        </w:rPr>
        <w:t xml:space="preserve"> (See Fig 7)</w:t>
      </w:r>
    </w:p>
    <w:p w14:paraId="3B904088" w14:textId="5DFBA3F3" w:rsidR="00EF1DCF" w:rsidRPr="00EF1DCF" w:rsidRDefault="00EF1DCF" w:rsidP="00EF1DCF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19CD96D8" wp14:editId="7F208FB7">
            <wp:extent cx="4943475" cy="4086225"/>
            <wp:effectExtent l="0" t="0" r="0" b="0"/>
            <wp:docPr id="19543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65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2E0C" w14:textId="77777777" w:rsidR="00130252" w:rsidRDefault="00130252" w:rsidP="00130252">
      <w:pPr>
        <w:spacing w:before="60" w:after="60" w:line="360" w:lineRule="auto"/>
        <w:ind w:left="720"/>
        <w:jc w:val="center"/>
      </w:pPr>
      <w:r>
        <w:rPr>
          <w:noProof/>
        </w:rPr>
        <w:drawing>
          <wp:inline distT="0" distB="0" distL="0" distR="0" wp14:anchorId="0F8DDAB1" wp14:editId="7BF5A19F">
            <wp:extent cx="3842594" cy="307594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594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F009" w14:textId="19FD0CD1" w:rsidR="0B7B2F6A" w:rsidRDefault="0B7B2F6A" w:rsidP="52CDC1BA">
      <w:pPr>
        <w:spacing w:before="60" w:after="60" w:line="360" w:lineRule="auto"/>
        <w:ind w:left="720"/>
        <w:jc w:val="center"/>
        <w:rPr>
          <w:rFonts w:eastAsia="Calibri"/>
          <w:szCs w:val="20"/>
          <w:u w:val="single"/>
        </w:rPr>
      </w:pPr>
      <w:r w:rsidRPr="52CDC1BA">
        <w:rPr>
          <w:rFonts w:eastAsia="Calibri"/>
          <w:szCs w:val="20"/>
          <w:u w:val="single"/>
        </w:rPr>
        <w:t xml:space="preserve">Fig 7. Create a </w:t>
      </w:r>
      <w:r w:rsidR="2055BB33" w:rsidRPr="52CDC1BA">
        <w:rPr>
          <w:rFonts w:eastAsia="Calibri"/>
          <w:szCs w:val="20"/>
          <w:u w:val="single"/>
        </w:rPr>
        <w:t>feature branch</w:t>
      </w:r>
    </w:p>
    <w:p w14:paraId="463A7A4C" w14:textId="775DBC9B" w:rsidR="52CDC1BA" w:rsidRDefault="52CDC1BA" w:rsidP="52CDC1BA">
      <w:pPr>
        <w:spacing w:before="60" w:after="60" w:line="360" w:lineRule="auto"/>
        <w:ind w:left="720"/>
        <w:jc w:val="center"/>
        <w:rPr>
          <w:rFonts w:eastAsia="Calibri"/>
          <w:szCs w:val="20"/>
        </w:rPr>
      </w:pPr>
    </w:p>
    <w:p w14:paraId="5E9530F1" w14:textId="5F3B0114" w:rsidR="00130252" w:rsidRPr="00036739" w:rsidRDefault="00130252" w:rsidP="52CDC1BA">
      <w:pPr>
        <w:pStyle w:val="ListParagraph"/>
        <w:numPr>
          <w:ilvl w:val="1"/>
          <w:numId w:val="1"/>
        </w:numPr>
        <w:spacing w:before="60" w:after="60" w:line="360" w:lineRule="auto"/>
        <w:rPr>
          <w:rFonts w:asciiTheme="minorHAnsi" w:eastAsiaTheme="minorEastAsia" w:hAnsiTheme="minorHAnsi"/>
          <w:szCs w:val="20"/>
        </w:rPr>
      </w:pPr>
      <w:r w:rsidRPr="52CDC1BA">
        <w:rPr>
          <w:rFonts w:cs="Arial"/>
        </w:rPr>
        <w:t xml:space="preserve">Checkout the local repository to </w:t>
      </w:r>
      <w:r w:rsidRPr="52CDC1BA">
        <w:rPr>
          <w:rFonts w:cs="Arial"/>
          <w:b/>
          <w:bCs/>
        </w:rPr>
        <w:t>feat_GST1.2</w:t>
      </w:r>
      <w:r w:rsidRPr="52CDC1BA">
        <w:rPr>
          <w:rFonts w:cs="Arial"/>
        </w:rPr>
        <w:t xml:space="preserve">. </w:t>
      </w:r>
      <w:r w:rsidR="18B724DC" w:rsidRPr="52CDC1BA">
        <w:rPr>
          <w:rFonts w:cs="Arial"/>
        </w:rPr>
        <w:t>(See Fig 8.)</w:t>
      </w:r>
    </w:p>
    <w:p w14:paraId="1C837062" w14:textId="77777777" w:rsidR="00130252" w:rsidRDefault="00130252" w:rsidP="00130252">
      <w:pPr>
        <w:spacing w:before="60" w:after="60" w:line="360" w:lineRule="auto"/>
        <w:ind w:left="720"/>
        <w:jc w:val="center"/>
        <w:rPr>
          <w:rFonts w:cs="Arial"/>
        </w:rPr>
      </w:pPr>
      <w:r>
        <w:rPr>
          <w:noProof/>
          <w:lang w:eastAsia="en-AU"/>
        </w:rPr>
        <w:lastRenderedPageBreak/>
        <w:drawing>
          <wp:inline distT="0" distB="0" distL="0" distR="0" wp14:anchorId="606F0BC2" wp14:editId="1F22F68F">
            <wp:extent cx="3981450" cy="28964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2091" cy="28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97A" w14:textId="39BE89FE" w:rsidR="00130252" w:rsidRDefault="150DF473" w:rsidP="52CDC1BA">
      <w:pPr>
        <w:spacing w:before="60" w:after="60" w:line="360" w:lineRule="auto"/>
        <w:ind w:left="720"/>
        <w:jc w:val="center"/>
        <w:rPr>
          <w:rFonts w:cs="Arial"/>
          <w:u w:val="single"/>
        </w:rPr>
      </w:pPr>
      <w:r w:rsidRPr="52CDC1BA">
        <w:rPr>
          <w:rFonts w:cs="Arial"/>
          <w:u w:val="single"/>
        </w:rPr>
        <w:t>Fig 8. Checkout the branch with the head revision.</w:t>
      </w:r>
    </w:p>
    <w:p w14:paraId="4022D474" w14:textId="1B1A2DE4" w:rsidR="52CDC1BA" w:rsidRDefault="52CDC1BA" w:rsidP="52CDC1BA">
      <w:pPr>
        <w:spacing w:before="60" w:after="60" w:line="360" w:lineRule="auto"/>
        <w:ind w:left="720"/>
        <w:rPr>
          <w:rFonts w:eastAsia="Calibri"/>
          <w:szCs w:val="20"/>
        </w:rPr>
      </w:pPr>
    </w:p>
    <w:p w14:paraId="128AF441" w14:textId="77777777" w:rsidR="00496DF2" w:rsidRDefault="00EB4BC9" w:rsidP="00EB4BC9">
      <w:pPr>
        <w:spacing w:before="60" w:after="60" w:line="360" w:lineRule="auto"/>
        <w:ind w:left="720"/>
        <w:rPr>
          <w:rFonts w:cs="Arial"/>
        </w:rPr>
      </w:pPr>
      <w:r>
        <w:rPr>
          <w:rFonts w:cs="Arial"/>
        </w:rPr>
        <w:t>Further develop the application to incorporate the GST feature</w:t>
      </w:r>
      <w:r>
        <w:rPr>
          <w:rFonts w:cs="Arial"/>
          <w:b/>
        </w:rPr>
        <w:t>.</w:t>
      </w:r>
      <w:r>
        <w:rPr>
          <w:rFonts w:cs="Arial"/>
        </w:rPr>
        <w:t xml:space="preserve"> </w:t>
      </w:r>
    </w:p>
    <w:p w14:paraId="4D38DF03" w14:textId="4BB9EA5E" w:rsidR="00EB4BC9" w:rsidRPr="009451D4" w:rsidRDefault="00EB4BC9" w:rsidP="52CDC1BA">
      <w:pPr>
        <w:spacing w:before="60" w:after="60" w:line="360" w:lineRule="auto"/>
        <w:ind w:left="720"/>
        <w:rPr>
          <w:rFonts w:cs="Arial"/>
        </w:rPr>
      </w:pPr>
      <w:r w:rsidRPr="52CDC1BA">
        <w:rPr>
          <w:rFonts w:cs="Arial"/>
        </w:rPr>
        <w:t>Add labels to display “</w:t>
      </w:r>
      <w:r w:rsidRPr="52CDC1BA">
        <w:rPr>
          <w:rFonts w:cs="Arial"/>
          <w:b/>
          <w:bCs/>
        </w:rPr>
        <w:t>Total Charge After GST (@10%”.</w:t>
      </w:r>
      <w:r w:rsidRPr="52CDC1BA">
        <w:rPr>
          <w:rFonts w:cs="Arial"/>
        </w:rPr>
        <w:t xml:space="preserve"> You need to modify the code to suit </w:t>
      </w:r>
      <w:r w:rsidR="70BC4826" w:rsidRPr="52CDC1BA">
        <w:rPr>
          <w:rFonts w:cs="Arial"/>
        </w:rPr>
        <w:t xml:space="preserve">the </w:t>
      </w:r>
      <w:r w:rsidRPr="52CDC1BA">
        <w:rPr>
          <w:rFonts w:cs="Arial"/>
        </w:rPr>
        <w:t>design.</w:t>
      </w:r>
    </w:p>
    <w:p w14:paraId="19D05FBE" w14:textId="1DCD4073" w:rsidR="00EB4BC9" w:rsidRDefault="00EB4BC9" w:rsidP="52CDC1BA">
      <w:pPr>
        <w:spacing w:before="60" w:after="60" w:line="360" w:lineRule="auto"/>
        <w:ind w:firstLine="720"/>
        <w:rPr>
          <w:rFonts w:cs="Arial"/>
          <w:b/>
          <w:bCs/>
        </w:rPr>
      </w:pPr>
      <w:r w:rsidRPr="52CDC1BA">
        <w:rPr>
          <w:rFonts w:cs="Arial"/>
        </w:rPr>
        <w:t xml:space="preserve">i.e. </w:t>
      </w:r>
      <w:r w:rsidRPr="52CDC1BA">
        <w:rPr>
          <w:rFonts w:cs="Arial"/>
          <w:b/>
          <w:bCs/>
        </w:rPr>
        <w:t>Total Charge After GST@10%</w:t>
      </w:r>
      <w:r w:rsidRPr="52CDC1BA">
        <w:rPr>
          <w:rFonts w:cs="Arial"/>
        </w:rPr>
        <w:t xml:space="preserve"> </w:t>
      </w:r>
      <w:proofErr w:type="gramStart"/>
      <w:r w:rsidRPr="52CDC1BA">
        <w:rPr>
          <w:rFonts w:cs="Arial"/>
        </w:rPr>
        <w:t>=  (</w:t>
      </w:r>
      <w:proofErr w:type="gramEnd"/>
      <w:r w:rsidRPr="52CDC1BA">
        <w:rPr>
          <w:rFonts w:cs="Arial"/>
          <w:b/>
          <w:bCs/>
        </w:rPr>
        <w:t>Total payment + $25.00 + $5.00) * 1.1</w:t>
      </w:r>
    </w:p>
    <w:p w14:paraId="436D1CAC" w14:textId="77777777" w:rsidR="000F0272" w:rsidRDefault="000F0272" w:rsidP="52CDC1BA">
      <w:pPr>
        <w:spacing w:before="60" w:after="60" w:line="360" w:lineRule="auto"/>
        <w:ind w:firstLine="720"/>
        <w:rPr>
          <w:rFonts w:cs="Arial"/>
          <w:b/>
          <w:bCs/>
        </w:rPr>
      </w:pPr>
    </w:p>
    <w:p w14:paraId="18B0C160" w14:textId="28CC284D" w:rsidR="000F0272" w:rsidRDefault="000F0272" w:rsidP="52CDC1BA">
      <w:pPr>
        <w:spacing w:before="60" w:after="60" w:line="360" w:lineRule="auto"/>
        <w:ind w:firstLine="720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3B32C825" wp14:editId="263519CC">
            <wp:extent cx="4857750" cy="3248025"/>
            <wp:effectExtent l="0" t="0" r="0" b="0"/>
            <wp:docPr id="458034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3423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3432" w14:textId="77777777" w:rsidR="00EB4BC9" w:rsidRDefault="00EB4BC9" w:rsidP="00EB4BC9">
      <w:pPr>
        <w:spacing w:before="60" w:after="60" w:line="360" w:lineRule="auto"/>
        <w:ind w:firstLine="720"/>
        <w:rPr>
          <w:rFonts w:cs="Arial"/>
        </w:rPr>
      </w:pPr>
    </w:p>
    <w:p w14:paraId="601CC77D" w14:textId="77777777" w:rsidR="00130252" w:rsidRDefault="00130252" w:rsidP="00130252">
      <w:pPr>
        <w:spacing w:before="60" w:after="60" w:line="36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1B5980B4" wp14:editId="5318EBC8">
            <wp:extent cx="4598426" cy="304413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426" cy="30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E68D" w14:textId="5DFC414E" w:rsidR="62A3D0CD" w:rsidRDefault="62A3D0CD" w:rsidP="52CDC1BA">
      <w:pPr>
        <w:spacing w:before="60" w:after="60" w:line="360" w:lineRule="auto"/>
        <w:ind w:left="720"/>
        <w:jc w:val="center"/>
        <w:rPr>
          <w:rFonts w:eastAsia="Calibri" w:cs="Arial"/>
          <w:noProof/>
          <w:szCs w:val="20"/>
          <w:u w:val="single"/>
          <w:lang w:eastAsia="en-AU"/>
        </w:rPr>
      </w:pPr>
      <w:r w:rsidRPr="52CDC1BA">
        <w:rPr>
          <w:rFonts w:eastAsia="Calibri" w:cs="Arial"/>
          <w:noProof/>
          <w:szCs w:val="20"/>
          <w:u w:val="single"/>
          <w:lang w:eastAsia="en-AU"/>
        </w:rPr>
        <w:t xml:space="preserve">Fig 9. Screen display with the Total Charge </w:t>
      </w:r>
      <w:r w:rsidR="201F2B5D" w:rsidRPr="52CDC1BA">
        <w:rPr>
          <w:rFonts w:eastAsia="Calibri" w:cs="Arial"/>
          <w:noProof/>
          <w:szCs w:val="20"/>
          <w:u w:val="single"/>
          <w:lang w:eastAsia="en-AU"/>
        </w:rPr>
        <w:t>after</w:t>
      </w:r>
      <w:r w:rsidRPr="52CDC1BA">
        <w:rPr>
          <w:rFonts w:eastAsia="Calibri" w:cs="Arial"/>
          <w:noProof/>
          <w:szCs w:val="20"/>
          <w:u w:val="single"/>
          <w:lang w:eastAsia="en-AU"/>
        </w:rPr>
        <w:t xml:space="preserve"> the GST.</w:t>
      </w:r>
    </w:p>
    <w:p w14:paraId="1DED188E" w14:textId="4C11C371" w:rsidR="52CDC1BA" w:rsidRDefault="52CDC1BA" w:rsidP="52CDC1BA">
      <w:pPr>
        <w:spacing w:before="60" w:after="60" w:line="360" w:lineRule="auto"/>
        <w:ind w:left="720"/>
        <w:jc w:val="center"/>
        <w:rPr>
          <w:rFonts w:eastAsia="Calibri"/>
          <w:szCs w:val="20"/>
        </w:rPr>
      </w:pPr>
    </w:p>
    <w:p w14:paraId="7723901D" w14:textId="77777777" w:rsidR="00EB4BC9" w:rsidRDefault="00EB4BC9" w:rsidP="001D00F5">
      <w:pPr>
        <w:pStyle w:val="ListParagraph"/>
        <w:numPr>
          <w:ilvl w:val="0"/>
          <w:numId w:val="13"/>
        </w:numPr>
        <w:spacing w:before="60" w:after="60" w:line="360" w:lineRule="auto"/>
        <w:rPr>
          <w:rFonts w:cs="Arial"/>
        </w:rPr>
      </w:pPr>
      <w:r w:rsidRPr="000259A6">
        <w:rPr>
          <w:rFonts w:cs="Arial"/>
        </w:rPr>
        <w:t xml:space="preserve">Save the code if rebuild successful. </w:t>
      </w:r>
    </w:p>
    <w:p w14:paraId="2A5CB002" w14:textId="77777777" w:rsidR="00EB4BC9" w:rsidRDefault="00EB4BC9" w:rsidP="001D00F5">
      <w:pPr>
        <w:pStyle w:val="ListParagraph"/>
        <w:numPr>
          <w:ilvl w:val="0"/>
          <w:numId w:val="13"/>
        </w:numPr>
        <w:spacing w:before="60" w:after="60" w:line="360" w:lineRule="auto"/>
        <w:rPr>
          <w:rFonts w:cs="Arial"/>
        </w:rPr>
      </w:pPr>
      <w:r w:rsidRPr="000259A6">
        <w:rPr>
          <w:rFonts w:cs="Arial"/>
        </w:rPr>
        <w:t xml:space="preserve">Commit the code to the </w:t>
      </w:r>
      <w:r>
        <w:rPr>
          <w:rFonts w:cs="Arial"/>
          <w:b/>
        </w:rPr>
        <w:t>feat_GST1.2</w:t>
      </w:r>
      <w:r w:rsidRPr="000259A6">
        <w:rPr>
          <w:rFonts w:cs="Arial"/>
        </w:rPr>
        <w:t xml:space="preserve"> branch. </w:t>
      </w:r>
      <w:r>
        <w:rPr>
          <w:rFonts w:cs="Arial"/>
        </w:rPr>
        <w:t>Add message as “</w:t>
      </w:r>
      <w:r w:rsidRPr="00B364EA">
        <w:rPr>
          <w:rFonts w:cs="Arial"/>
          <w:b/>
        </w:rPr>
        <w:t xml:space="preserve">Commit the branch </w:t>
      </w:r>
      <w:r>
        <w:rPr>
          <w:rFonts w:cs="Arial"/>
          <w:b/>
        </w:rPr>
        <w:t>feat_GST</w:t>
      </w:r>
      <w:r w:rsidRPr="00B364EA">
        <w:rPr>
          <w:rFonts w:cs="Arial"/>
          <w:b/>
        </w:rPr>
        <w:t>1.</w:t>
      </w:r>
      <w:r>
        <w:rPr>
          <w:rFonts w:cs="Arial"/>
          <w:b/>
        </w:rPr>
        <w:t>2</w:t>
      </w:r>
      <w:r>
        <w:rPr>
          <w:rFonts w:cs="Arial"/>
        </w:rPr>
        <w:t>”.</w:t>
      </w:r>
    </w:p>
    <w:p w14:paraId="705C054C" w14:textId="513BD888" w:rsidR="000F0272" w:rsidRDefault="000F0272" w:rsidP="000F0272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7FEEC9B8" wp14:editId="4C7BDC90">
            <wp:extent cx="5731510" cy="3648075"/>
            <wp:effectExtent l="0" t="0" r="2540" b="9525"/>
            <wp:docPr id="809177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780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336F" w14:textId="77777777" w:rsidR="000F0272" w:rsidRDefault="000F0272" w:rsidP="000F0272">
      <w:pPr>
        <w:spacing w:before="60" w:after="60" w:line="360" w:lineRule="auto"/>
        <w:rPr>
          <w:rFonts w:cs="Arial"/>
        </w:rPr>
      </w:pPr>
    </w:p>
    <w:p w14:paraId="7F0FD38A" w14:textId="77777777" w:rsidR="000F0272" w:rsidRPr="000F0272" w:rsidRDefault="000F0272" w:rsidP="000F0272">
      <w:pPr>
        <w:spacing w:before="60" w:after="60" w:line="360" w:lineRule="auto"/>
        <w:rPr>
          <w:rFonts w:cs="Arial"/>
        </w:rPr>
      </w:pPr>
    </w:p>
    <w:p w14:paraId="40D8FFCA" w14:textId="703DCA5E" w:rsidR="00EB4BC9" w:rsidRDefault="002160E8" w:rsidP="001D00F5">
      <w:pPr>
        <w:pStyle w:val="ListParagraph"/>
        <w:numPr>
          <w:ilvl w:val="0"/>
          <w:numId w:val="13"/>
        </w:numPr>
        <w:spacing w:before="60" w:after="60" w:line="360" w:lineRule="auto"/>
        <w:rPr>
          <w:rFonts w:cs="Arial"/>
        </w:rPr>
      </w:pPr>
      <w:r>
        <w:rPr>
          <w:rFonts w:cs="Arial"/>
        </w:rPr>
        <w:lastRenderedPageBreak/>
        <w:t>Push</w:t>
      </w:r>
      <w:r w:rsidR="00EB4BC9" w:rsidRPr="52CDC1BA">
        <w:rPr>
          <w:rFonts w:cs="Arial"/>
        </w:rPr>
        <w:t xml:space="preserve"> the local </w:t>
      </w:r>
      <w:r w:rsidR="00EB4BC9" w:rsidRPr="52CDC1BA">
        <w:rPr>
          <w:rFonts w:cs="Arial"/>
          <w:b/>
          <w:bCs/>
        </w:rPr>
        <w:t>feat_GST1.2</w:t>
      </w:r>
      <w:r w:rsidR="00EB4BC9" w:rsidRPr="52CDC1BA">
        <w:rPr>
          <w:rFonts w:cs="Arial"/>
        </w:rPr>
        <w:t xml:space="preserve"> </w:t>
      </w:r>
      <w:r w:rsidR="00FD6C55">
        <w:rPr>
          <w:rFonts w:cs="Arial"/>
        </w:rPr>
        <w:t>branc</w:t>
      </w:r>
      <w:r w:rsidR="0012417F">
        <w:rPr>
          <w:rFonts w:cs="Arial"/>
        </w:rPr>
        <w:t xml:space="preserve">h </w:t>
      </w:r>
      <w:r w:rsidR="00EB4BC9" w:rsidRPr="52CDC1BA">
        <w:rPr>
          <w:rFonts w:cs="Arial"/>
        </w:rPr>
        <w:t>to the remote repository.</w:t>
      </w:r>
      <w:r w:rsidR="0C7A6C18" w:rsidRPr="52CDC1BA">
        <w:rPr>
          <w:rFonts w:cs="Arial"/>
        </w:rPr>
        <w:t xml:space="preserve"> </w:t>
      </w:r>
    </w:p>
    <w:p w14:paraId="310AAD8C" w14:textId="61FDE33B" w:rsidR="52CDC1BA" w:rsidRDefault="000F0272" w:rsidP="52CDC1BA">
      <w:pPr>
        <w:spacing w:before="60" w:after="60" w:line="360" w:lineRule="auto"/>
        <w:rPr>
          <w:rFonts w:eastAsia="Calibri"/>
          <w:b/>
          <w:bCs/>
          <w:szCs w:val="20"/>
        </w:rPr>
      </w:pPr>
      <w:r>
        <w:rPr>
          <w:noProof/>
        </w:rPr>
        <w:drawing>
          <wp:inline distT="0" distB="0" distL="0" distR="0" wp14:anchorId="6403359C" wp14:editId="6A2C8014">
            <wp:extent cx="5524500" cy="3952875"/>
            <wp:effectExtent l="0" t="0" r="0" b="0"/>
            <wp:docPr id="658763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6335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7986" w14:textId="76356C18" w:rsidR="00EB4BC9" w:rsidRPr="00376098" w:rsidRDefault="00C80CAC" w:rsidP="00EB4BC9">
      <w:pPr>
        <w:pStyle w:val="ListParagraph"/>
        <w:spacing w:before="60" w:after="60" w:line="360" w:lineRule="auto"/>
        <w:ind w:left="0"/>
        <w:rPr>
          <w:rFonts w:cs="Arial"/>
        </w:rPr>
      </w:pPr>
      <w:r>
        <w:rPr>
          <w:rFonts w:cs="Arial"/>
        </w:rPr>
        <w:t xml:space="preserve">Your submission should </w:t>
      </w:r>
      <w:r w:rsidR="00EB4BC9" w:rsidRPr="00376098">
        <w:rPr>
          <w:rFonts w:cs="Arial"/>
        </w:rPr>
        <w:t>capture the following screen shots:</w:t>
      </w:r>
    </w:p>
    <w:p w14:paraId="7D01CAF0" w14:textId="7EC9A5CD" w:rsidR="00EB4BC9" w:rsidRDefault="00C80CAC" w:rsidP="001D00F5">
      <w:pPr>
        <w:pStyle w:val="ListParagraph"/>
        <w:numPr>
          <w:ilvl w:val="0"/>
          <w:numId w:val="19"/>
        </w:numPr>
        <w:spacing w:line="288" w:lineRule="auto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 w:rsidRPr="00F50E81">
        <w:rPr>
          <w:rFonts w:cs="Arial"/>
        </w:rPr>
        <w:t xml:space="preserve">creen </w:t>
      </w:r>
      <w:r w:rsidR="00EB4BC9">
        <w:rPr>
          <w:rFonts w:cs="Arial"/>
        </w:rPr>
        <w:t xml:space="preserve">shot </w:t>
      </w:r>
      <w:r w:rsidR="00EB4BC9" w:rsidRPr="00F50E81">
        <w:rPr>
          <w:rFonts w:cs="Arial"/>
        </w:rPr>
        <w:t xml:space="preserve">must show </w:t>
      </w:r>
      <w:r w:rsidR="006C45FE">
        <w:rPr>
          <w:rFonts w:cs="Arial"/>
        </w:rPr>
        <w:t xml:space="preserve">the </w:t>
      </w:r>
      <w:r>
        <w:rPr>
          <w:rFonts w:cs="Arial"/>
        </w:rPr>
        <w:t xml:space="preserve">results of </w:t>
      </w:r>
      <w:r w:rsidR="00EB4BC9" w:rsidRPr="00F50E81">
        <w:rPr>
          <w:rFonts w:cs="Arial"/>
        </w:rPr>
        <w:t xml:space="preserve">the execution of the code with </w:t>
      </w:r>
      <w:r w:rsidR="006C45FE">
        <w:rPr>
          <w:rFonts w:cs="Arial"/>
        </w:rPr>
        <w:t xml:space="preserve">a </w:t>
      </w:r>
      <w:r w:rsidR="00EB4BC9" w:rsidRPr="00F50E81">
        <w:rPr>
          <w:rFonts w:cs="Arial"/>
        </w:rPr>
        <w:t xml:space="preserve">total charge </w:t>
      </w:r>
      <w:r w:rsidR="00EB4BC9">
        <w:rPr>
          <w:rFonts w:cs="Arial"/>
        </w:rPr>
        <w:t xml:space="preserve">after GST </w:t>
      </w:r>
      <w:r w:rsidR="00EB4BC9" w:rsidRPr="00F50E81">
        <w:rPr>
          <w:rFonts w:cs="Arial"/>
        </w:rPr>
        <w:t>calculat</w:t>
      </w:r>
      <w:r w:rsidR="00EB4BC9">
        <w:rPr>
          <w:rFonts w:cs="Arial"/>
        </w:rPr>
        <w:t xml:space="preserve">ion (*1.1) </w:t>
      </w:r>
      <w:r w:rsidR="006C45FE">
        <w:rPr>
          <w:rFonts w:cs="Arial"/>
        </w:rPr>
        <w:t xml:space="preserve">that </w:t>
      </w:r>
      <w:r w:rsidR="00EB4BC9" w:rsidRPr="00F50E81">
        <w:rPr>
          <w:rFonts w:cs="Arial"/>
        </w:rPr>
        <w:t>has been added and committed to the repository.</w:t>
      </w:r>
    </w:p>
    <w:p w14:paraId="48D36168" w14:textId="7A6E46C5" w:rsidR="00EB4BC9" w:rsidRDefault="006C45FE" w:rsidP="001D00F5">
      <w:pPr>
        <w:pStyle w:val="ListParagraph"/>
        <w:numPr>
          <w:ilvl w:val="0"/>
          <w:numId w:val="19"/>
        </w:numPr>
        <w:spacing w:line="288" w:lineRule="auto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 w:rsidRPr="00F50E81">
        <w:rPr>
          <w:rFonts w:cs="Arial"/>
        </w:rPr>
        <w:t>creen shot must show the revision n</w:t>
      </w:r>
      <w:r>
        <w:rPr>
          <w:rFonts w:cs="Arial"/>
        </w:rPr>
        <w:t>umber</w:t>
      </w:r>
      <w:r w:rsidR="00EB4BC9" w:rsidRPr="00F50E81">
        <w:rPr>
          <w:rFonts w:cs="Arial"/>
        </w:rPr>
        <w:t xml:space="preserve"> (i.e. SHA hash index) in the show log option.</w:t>
      </w:r>
    </w:p>
    <w:p w14:paraId="5AAC6D30" w14:textId="77777777" w:rsidR="000F0272" w:rsidRDefault="000F0272" w:rsidP="000F0272">
      <w:pPr>
        <w:spacing w:line="288" w:lineRule="auto"/>
        <w:ind w:left="357"/>
        <w:rPr>
          <w:rFonts w:cs="Arial"/>
        </w:rPr>
      </w:pPr>
    </w:p>
    <w:p w14:paraId="2B1F9366" w14:textId="53341D1D" w:rsidR="000F0272" w:rsidRPr="000F0272" w:rsidRDefault="000F0272" w:rsidP="000F0272">
      <w:pPr>
        <w:pStyle w:val="ListParagraph"/>
        <w:numPr>
          <w:ilvl w:val="0"/>
          <w:numId w:val="43"/>
        </w:numPr>
        <w:spacing w:line="288" w:lineRule="auto"/>
        <w:rPr>
          <w:rFonts w:cs="Arial"/>
        </w:rPr>
      </w:pPr>
      <w:r>
        <w:rPr>
          <w:rFonts w:ascii="Consolas" w:hAnsi="Consolas" w:cs="Consolas"/>
          <w:color w:val="000000"/>
          <w:sz w:val="18"/>
          <w:szCs w:val="18"/>
          <w:highlight w:val="white"/>
          <w:lang w:val="en-AU"/>
        </w:rPr>
        <w:t>5b89079</w:t>
      </w:r>
    </w:p>
    <w:p w14:paraId="0DD6872E" w14:textId="58BE9F66" w:rsidR="000F0272" w:rsidRPr="000F0272" w:rsidRDefault="000F0272" w:rsidP="000F0272">
      <w:pPr>
        <w:spacing w:line="288" w:lineRule="auto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23F5F3D5" wp14:editId="0A0E71E6">
            <wp:extent cx="5731510" cy="4939030"/>
            <wp:effectExtent l="0" t="0" r="2540" b="0"/>
            <wp:docPr id="1813098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830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B54F" w14:textId="0A19E6DF" w:rsidR="00EB4BC9" w:rsidRDefault="006C45FE" w:rsidP="001D00F5">
      <w:pPr>
        <w:pStyle w:val="ListParagraph"/>
        <w:numPr>
          <w:ilvl w:val="0"/>
          <w:numId w:val="19"/>
        </w:numPr>
        <w:spacing w:line="288" w:lineRule="auto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>
        <w:rPr>
          <w:rFonts w:cs="Arial"/>
        </w:rPr>
        <w:t>creen shot must show the pushing of the local change to the remote repository successfully.</w:t>
      </w:r>
    </w:p>
    <w:p w14:paraId="49D4926E" w14:textId="7A558AA1" w:rsidR="00EB4BC9" w:rsidRPr="00376098" w:rsidRDefault="006C45FE" w:rsidP="001D00F5">
      <w:pPr>
        <w:pStyle w:val="ListParagraph"/>
        <w:numPr>
          <w:ilvl w:val="0"/>
          <w:numId w:val="19"/>
        </w:numPr>
        <w:spacing w:line="288" w:lineRule="auto"/>
        <w:ind w:left="714" w:hanging="357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>
        <w:rPr>
          <w:rFonts w:cs="Arial"/>
        </w:rPr>
        <w:t xml:space="preserve">creen shot must show the </w:t>
      </w:r>
      <w:r w:rsidR="00EB4BC9">
        <w:rPr>
          <w:rFonts w:cs="Arial"/>
          <w:bCs/>
        </w:rPr>
        <w:t>checkout of the head revision of the feat_wrap1.2 branch.</w:t>
      </w:r>
    </w:p>
    <w:p w14:paraId="6EA12A98" w14:textId="41E62F14" w:rsidR="001D181B" w:rsidRDefault="000F0272" w:rsidP="00130252">
      <w:pPr>
        <w:spacing w:before="60" w:after="60" w:line="360" w:lineRule="auto"/>
        <w:rPr>
          <w:rFonts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36A8E74F" wp14:editId="08BEA1C3">
            <wp:extent cx="4924425" cy="3552825"/>
            <wp:effectExtent l="0" t="0" r="0" b="0"/>
            <wp:docPr id="886524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2412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B2AB" w14:textId="56CD6A62" w:rsidR="000F0272" w:rsidRDefault="000F0272" w:rsidP="00130252">
      <w:pPr>
        <w:spacing w:before="60" w:after="60" w:line="360" w:lineRule="auto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2177255E" wp14:editId="72E152F9">
            <wp:extent cx="5495925" cy="3924300"/>
            <wp:effectExtent l="0" t="0" r="0" b="0"/>
            <wp:docPr id="669258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58948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49E" w14:textId="77777777" w:rsidR="001D181B" w:rsidRDefault="001D181B" w:rsidP="00130252">
      <w:pPr>
        <w:spacing w:before="60" w:after="60" w:line="360" w:lineRule="auto"/>
        <w:rPr>
          <w:rFonts w:cs="Arial"/>
          <w:b/>
          <w:bCs/>
        </w:rPr>
      </w:pPr>
    </w:p>
    <w:p w14:paraId="44CE2375" w14:textId="77777777" w:rsidR="000F0272" w:rsidRDefault="000F0272" w:rsidP="00130252">
      <w:pPr>
        <w:spacing w:before="60" w:after="60" w:line="360" w:lineRule="auto"/>
        <w:rPr>
          <w:rFonts w:cs="Arial"/>
          <w:b/>
          <w:bCs/>
        </w:rPr>
      </w:pPr>
    </w:p>
    <w:p w14:paraId="492F6459" w14:textId="77777777" w:rsidR="000F0272" w:rsidRDefault="000F0272" w:rsidP="00130252">
      <w:pPr>
        <w:spacing w:before="60" w:after="60" w:line="360" w:lineRule="auto"/>
        <w:rPr>
          <w:rFonts w:cs="Arial"/>
          <w:b/>
          <w:bCs/>
        </w:rPr>
      </w:pPr>
    </w:p>
    <w:p w14:paraId="67E844D3" w14:textId="77777777" w:rsidR="000F0272" w:rsidRDefault="000F0272" w:rsidP="00130252">
      <w:pPr>
        <w:spacing w:before="60" w:after="60" w:line="360" w:lineRule="auto"/>
        <w:rPr>
          <w:rFonts w:cs="Arial"/>
          <w:b/>
          <w:bCs/>
        </w:rPr>
      </w:pPr>
    </w:p>
    <w:p w14:paraId="57A41BE9" w14:textId="2F28A6DC" w:rsidR="00EB4BC9" w:rsidRDefault="00EB4BC9" w:rsidP="00EB4BC9">
      <w:pPr>
        <w:spacing w:before="60" w:after="60" w:line="360" w:lineRule="auto"/>
        <w:rPr>
          <w:rFonts w:cs="Arial"/>
          <w:bCs/>
        </w:rPr>
      </w:pPr>
      <w:r>
        <w:rPr>
          <w:rFonts w:cs="Arial"/>
          <w:b/>
          <w:bCs/>
        </w:rPr>
        <w:lastRenderedPageBreak/>
        <w:t>Task 8</w:t>
      </w:r>
      <w:r>
        <w:rPr>
          <w:rFonts w:cs="Arial"/>
          <w:bCs/>
        </w:rPr>
        <w:t>. Merge</w:t>
      </w:r>
      <w:r w:rsidRPr="00216C1D">
        <w:rPr>
          <w:rFonts w:cs="Arial"/>
          <w:bCs/>
        </w:rPr>
        <w:t xml:space="preserve"> </w:t>
      </w:r>
      <w:r>
        <w:rPr>
          <w:rFonts w:cs="Arial"/>
          <w:bCs/>
        </w:rPr>
        <w:t xml:space="preserve">the </w:t>
      </w:r>
      <w:r w:rsidRPr="00216C1D">
        <w:rPr>
          <w:rFonts w:cs="Arial"/>
          <w:bCs/>
        </w:rPr>
        <w:t>branch development back t</w:t>
      </w:r>
      <w:r>
        <w:rPr>
          <w:rFonts w:cs="Arial"/>
          <w:bCs/>
        </w:rPr>
        <w:t xml:space="preserve">o the master </w:t>
      </w:r>
      <w:r w:rsidR="0088221A">
        <w:rPr>
          <w:rFonts w:cs="Arial"/>
          <w:bCs/>
        </w:rPr>
        <w:t xml:space="preserve">(or main) </w:t>
      </w:r>
      <w:r>
        <w:rPr>
          <w:rFonts w:cs="Arial"/>
          <w:bCs/>
        </w:rPr>
        <w:t>branch</w:t>
      </w:r>
      <w:r w:rsidRPr="00216C1D">
        <w:rPr>
          <w:rFonts w:cs="Arial"/>
          <w:bCs/>
        </w:rPr>
        <w:t>.</w:t>
      </w:r>
      <w:r>
        <w:rPr>
          <w:rFonts w:cs="Arial"/>
          <w:bCs/>
        </w:rPr>
        <w:t xml:space="preserve">  </w:t>
      </w:r>
    </w:p>
    <w:p w14:paraId="4DCFA684" w14:textId="77777777" w:rsidR="00EB4BC9" w:rsidRPr="00CE30B3" w:rsidRDefault="00EB4BC9" w:rsidP="001D00F5">
      <w:pPr>
        <w:pStyle w:val="ListParagraph"/>
        <w:numPr>
          <w:ilvl w:val="0"/>
          <w:numId w:val="15"/>
        </w:numPr>
        <w:spacing w:before="60" w:after="60" w:line="360" w:lineRule="auto"/>
        <w:rPr>
          <w:rFonts w:cs="Arial"/>
          <w:bCs/>
        </w:rPr>
      </w:pPr>
      <w:r w:rsidRPr="00CE30B3">
        <w:rPr>
          <w:rFonts w:cs="Arial"/>
          <w:bCs/>
        </w:rPr>
        <w:t xml:space="preserve">Create a local working </w:t>
      </w:r>
      <w:r>
        <w:rPr>
          <w:rFonts w:cs="Arial"/>
          <w:bCs/>
        </w:rPr>
        <w:t>directory</w:t>
      </w:r>
      <w:r w:rsidRPr="00CE30B3">
        <w:rPr>
          <w:rFonts w:cs="Arial"/>
          <w:bCs/>
        </w:rPr>
        <w:t xml:space="preserve"> “C:\</w:t>
      </w:r>
      <w:proofErr w:type="spellStart"/>
      <w:r w:rsidRPr="00CE30B3">
        <w:rPr>
          <w:rFonts w:cs="Arial"/>
          <w:bCs/>
        </w:rPr>
        <w:t>MyMerge</w:t>
      </w:r>
      <w:proofErr w:type="spellEnd"/>
      <w:r w:rsidRPr="00CE30B3">
        <w:rPr>
          <w:rFonts w:cs="Arial"/>
          <w:bCs/>
        </w:rPr>
        <w:t>”.</w:t>
      </w:r>
    </w:p>
    <w:p w14:paraId="3233ECDF" w14:textId="77777777" w:rsidR="00EB4BC9" w:rsidRDefault="00EB4BC9" w:rsidP="001D00F5">
      <w:pPr>
        <w:pStyle w:val="ListParagraph"/>
        <w:numPr>
          <w:ilvl w:val="0"/>
          <w:numId w:val="15"/>
        </w:numPr>
        <w:spacing w:before="60" w:after="60" w:line="360" w:lineRule="auto"/>
        <w:rPr>
          <w:rFonts w:cs="Arial"/>
          <w:bCs/>
        </w:rPr>
      </w:pPr>
      <w:r w:rsidRPr="00CE30B3">
        <w:rPr>
          <w:rFonts w:cs="Arial"/>
          <w:bCs/>
        </w:rPr>
        <w:t>Clone the remote repository.</w:t>
      </w:r>
    </w:p>
    <w:p w14:paraId="1FB0CE33" w14:textId="0E0F41F0" w:rsidR="000F0272" w:rsidRPr="000F0272" w:rsidRDefault="000F0272" w:rsidP="000F0272">
      <w:pPr>
        <w:spacing w:before="60" w:after="60" w:line="360" w:lineRule="auto"/>
        <w:rPr>
          <w:rFonts w:cs="Arial"/>
          <w:bCs/>
        </w:rPr>
      </w:pPr>
      <w:r>
        <w:rPr>
          <w:noProof/>
        </w:rPr>
        <w:drawing>
          <wp:inline distT="0" distB="0" distL="0" distR="0" wp14:anchorId="7A615C44" wp14:editId="1D52FA87">
            <wp:extent cx="5731510" cy="1060450"/>
            <wp:effectExtent l="0" t="0" r="2540" b="6350"/>
            <wp:docPr id="996754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54266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D409" w14:textId="15150326" w:rsidR="00EB4BC9" w:rsidRPr="000E1740" w:rsidRDefault="005E796D" w:rsidP="52CDC1BA">
      <w:pPr>
        <w:pStyle w:val="ListParagraph"/>
        <w:numPr>
          <w:ilvl w:val="0"/>
          <w:numId w:val="15"/>
        </w:numPr>
        <w:spacing w:before="60" w:after="60" w:line="360" w:lineRule="auto"/>
        <w:rPr>
          <w:rFonts w:cs="Arial"/>
        </w:rPr>
      </w:pPr>
      <w:r w:rsidRPr="000E1740">
        <w:rPr>
          <w:rFonts w:cs="Arial"/>
        </w:rPr>
        <w:t>C</w:t>
      </w:r>
      <w:r w:rsidR="00EB4BC9" w:rsidRPr="000E1740">
        <w:rPr>
          <w:rFonts w:cs="Arial"/>
        </w:rPr>
        <w:t xml:space="preserve">heckout the </w:t>
      </w:r>
      <w:r w:rsidR="00B83D2B">
        <w:rPr>
          <w:rFonts w:cs="Arial"/>
        </w:rPr>
        <w:t xml:space="preserve">head revision of the </w:t>
      </w:r>
      <w:r w:rsidR="00EB4BC9" w:rsidRPr="000E1740">
        <w:rPr>
          <w:rFonts w:cs="Arial"/>
        </w:rPr>
        <w:t xml:space="preserve">master branch. </w:t>
      </w:r>
      <w:r w:rsidR="03E1D239" w:rsidRPr="000E1740">
        <w:rPr>
          <w:rFonts w:cs="Arial"/>
        </w:rPr>
        <w:t>(See Fig. 1</w:t>
      </w:r>
      <w:r w:rsidR="00191EF9">
        <w:rPr>
          <w:rFonts w:cs="Arial"/>
        </w:rPr>
        <w:t>0</w:t>
      </w:r>
      <w:r w:rsidR="03E1D239" w:rsidRPr="000E1740">
        <w:rPr>
          <w:rFonts w:cs="Arial"/>
        </w:rPr>
        <w:t>)</w:t>
      </w:r>
    </w:p>
    <w:p w14:paraId="5AD573F7" w14:textId="49CEBD38" w:rsidR="000F0272" w:rsidRPr="003E4D87" w:rsidRDefault="00130252" w:rsidP="000F0272">
      <w:pPr>
        <w:spacing w:before="60" w:after="60" w:line="360" w:lineRule="auto"/>
        <w:jc w:val="center"/>
      </w:pPr>
      <w:r>
        <w:rPr>
          <w:noProof/>
        </w:rPr>
        <w:drawing>
          <wp:inline distT="0" distB="0" distL="0" distR="0" wp14:anchorId="4B1ACC84" wp14:editId="02B6D732">
            <wp:extent cx="1871084" cy="224084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084" cy="22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F20F" w14:textId="7D7FB987" w:rsidR="65F59116" w:rsidRDefault="65F59116" w:rsidP="52CDC1BA">
      <w:pPr>
        <w:spacing w:before="60" w:after="60" w:line="360" w:lineRule="auto"/>
        <w:jc w:val="center"/>
        <w:rPr>
          <w:rFonts w:eastAsia="Calibri"/>
          <w:szCs w:val="20"/>
          <w:u w:val="single"/>
        </w:rPr>
      </w:pPr>
      <w:r w:rsidRPr="52CDC1BA">
        <w:rPr>
          <w:rFonts w:eastAsia="Calibri"/>
          <w:szCs w:val="20"/>
          <w:u w:val="single"/>
        </w:rPr>
        <w:t>Fig 1</w:t>
      </w:r>
      <w:r w:rsidR="00191EF9">
        <w:rPr>
          <w:rFonts w:eastAsia="Calibri"/>
          <w:szCs w:val="20"/>
          <w:u w:val="single"/>
        </w:rPr>
        <w:t>0</w:t>
      </w:r>
      <w:r w:rsidRPr="52CDC1BA">
        <w:rPr>
          <w:rFonts w:eastAsia="Calibri"/>
          <w:szCs w:val="20"/>
          <w:u w:val="single"/>
        </w:rPr>
        <w:t xml:space="preserve">. Revision graph showing the checkout of the </w:t>
      </w:r>
      <w:r w:rsidR="12E832DA" w:rsidRPr="52CDC1BA">
        <w:rPr>
          <w:rFonts w:eastAsia="Calibri"/>
          <w:szCs w:val="20"/>
          <w:u w:val="single"/>
        </w:rPr>
        <w:t xml:space="preserve">head revision of the </w:t>
      </w:r>
      <w:r w:rsidRPr="52CDC1BA">
        <w:rPr>
          <w:rFonts w:eastAsia="Calibri"/>
          <w:szCs w:val="20"/>
          <w:u w:val="single"/>
        </w:rPr>
        <w:t xml:space="preserve">master </w:t>
      </w:r>
      <w:r w:rsidR="002A5D1F">
        <w:rPr>
          <w:rFonts w:eastAsia="Calibri"/>
          <w:szCs w:val="20"/>
          <w:u w:val="single"/>
        </w:rPr>
        <w:t>(or main)</w:t>
      </w:r>
      <w:r w:rsidR="0088221A">
        <w:rPr>
          <w:rFonts w:eastAsia="Calibri"/>
          <w:szCs w:val="20"/>
          <w:u w:val="single"/>
        </w:rPr>
        <w:t xml:space="preserve"> </w:t>
      </w:r>
      <w:r w:rsidRPr="52CDC1BA">
        <w:rPr>
          <w:rFonts w:eastAsia="Calibri"/>
          <w:szCs w:val="20"/>
          <w:u w:val="single"/>
        </w:rPr>
        <w:t>branch.</w:t>
      </w:r>
    </w:p>
    <w:p w14:paraId="1634304C" w14:textId="77777777" w:rsidR="000F0272" w:rsidRDefault="000F0272" w:rsidP="52CDC1BA">
      <w:pPr>
        <w:spacing w:before="60" w:after="60" w:line="360" w:lineRule="auto"/>
        <w:jc w:val="center"/>
        <w:rPr>
          <w:rFonts w:eastAsia="Calibri"/>
          <w:szCs w:val="20"/>
          <w:u w:val="single"/>
        </w:rPr>
      </w:pPr>
    </w:p>
    <w:p w14:paraId="4C3CAD52" w14:textId="33A26A99" w:rsidR="000F0272" w:rsidRDefault="000F0272" w:rsidP="52CDC1BA">
      <w:pPr>
        <w:spacing w:before="60" w:after="60" w:line="360" w:lineRule="auto"/>
        <w:jc w:val="center"/>
        <w:rPr>
          <w:rFonts w:eastAsia="Calibri"/>
          <w:szCs w:val="20"/>
          <w:u w:val="single"/>
        </w:rPr>
      </w:pPr>
      <w:r>
        <w:rPr>
          <w:rFonts w:eastAsia="Calibri"/>
          <w:szCs w:val="20"/>
          <w:u w:val="single"/>
        </w:rPr>
        <w:t>My Revision Graph:</w:t>
      </w:r>
    </w:p>
    <w:p w14:paraId="4E14956D" w14:textId="59822A1E" w:rsidR="000F0272" w:rsidRDefault="000F0272" w:rsidP="52CDC1BA">
      <w:pPr>
        <w:spacing w:before="60" w:after="60" w:line="360" w:lineRule="auto"/>
        <w:jc w:val="center"/>
        <w:rPr>
          <w:rFonts w:eastAsia="Calibri"/>
          <w:szCs w:val="20"/>
          <w:u w:val="single"/>
        </w:rPr>
      </w:pPr>
      <w:r>
        <w:rPr>
          <w:noProof/>
        </w:rPr>
        <w:drawing>
          <wp:inline distT="0" distB="0" distL="0" distR="0" wp14:anchorId="7196A693" wp14:editId="3B8141E6">
            <wp:extent cx="2695575" cy="2752725"/>
            <wp:effectExtent l="0" t="0" r="0" b="0"/>
            <wp:docPr id="676354416" name="Picture 1" descr="A diagram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4416" name="Picture 1" descr="A diagram of a cod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D84" w14:textId="7DECF089" w:rsidR="52CDC1BA" w:rsidRDefault="52CDC1BA" w:rsidP="52CDC1BA">
      <w:pPr>
        <w:spacing w:before="60" w:after="60" w:line="360" w:lineRule="auto"/>
        <w:jc w:val="center"/>
        <w:rPr>
          <w:rFonts w:eastAsia="Calibri"/>
          <w:szCs w:val="20"/>
        </w:rPr>
      </w:pPr>
    </w:p>
    <w:p w14:paraId="46C68C7F" w14:textId="3E1611AC" w:rsidR="00130252" w:rsidRPr="00CE30B3" w:rsidRDefault="00130252" w:rsidP="001D00F5">
      <w:pPr>
        <w:pStyle w:val="ListParagraph"/>
        <w:numPr>
          <w:ilvl w:val="0"/>
          <w:numId w:val="15"/>
        </w:numPr>
        <w:spacing w:before="60" w:after="60" w:line="360" w:lineRule="auto"/>
        <w:rPr>
          <w:rFonts w:cs="Arial"/>
        </w:rPr>
      </w:pPr>
      <w:r w:rsidRPr="4F637B60">
        <w:rPr>
          <w:rFonts w:cs="Arial"/>
        </w:rPr>
        <w:lastRenderedPageBreak/>
        <w:t xml:space="preserve">Choose </w:t>
      </w:r>
      <w:proofErr w:type="spellStart"/>
      <w:r w:rsidRPr="4F637B60">
        <w:rPr>
          <w:rFonts w:cs="Arial"/>
          <w:b/>
          <w:bCs/>
        </w:rPr>
        <w:t>TortoiseGit</w:t>
      </w:r>
      <w:proofErr w:type="spellEnd"/>
      <w:r w:rsidRPr="4F637B60">
        <w:rPr>
          <w:rFonts w:cs="Arial"/>
          <w:b/>
          <w:bCs/>
        </w:rPr>
        <w:t xml:space="preserve"> Merge</w:t>
      </w:r>
      <w:r w:rsidRPr="4F637B60">
        <w:rPr>
          <w:rFonts w:cs="Arial"/>
        </w:rPr>
        <w:t xml:space="preserve">. In the </w:t>
      </w:r>
      <w:r w:rsidRPr="4F637B60">
        <w:rPr>
          <w:rFonts w:cs="Arial"/>
          <w:b/>
          <w:bCs/>
        </w:rPr>
        <w:t>From Branch</w:t>
      </w:r>
      <w:r w:rsidRPr="4F637B60">
        <w:rPr>
          <w:rFonts w:cs="Arial"/>
        </w:rPr>
        <w:t xml:space="preserve">: choose </w:t>
      </w:r>
      <w:r w:rsidRPr="4F637B60">
        <w:rPr>
          <w:rFonts w:cs="Arial"/>
          <w:b/>
          <w:bCs/>
        </w:rPr>
        <w:t>remote/origin/feat_GST1.2</w:t>
      </w:r>
      <w:r w:rsidRPr="4F637B60">
        <w:rPr>
          <w:rFonts w:cs="Arial"/>
        </w:rPr>
        <w:t>.</w:t>
      </w:r>
      <w:r w:rsidR="706D0BFC" w:rsidRPr="4F637B60">
        <w:rPr>
          <w:rFonts w:cs="Arial"/>
        </w:rPr>
        <w:t xml:space="preserve"> (See Fig 1</w:t>
      </w:r>
      <w:r w:rsidR="00191EF9">
        <w:rPr>
          <w:rFonts w:cs="Arial"/>
        </w:rPr>
        <w:t>1</w:t>
      </w:r>
      <w:r w:rsidR="706D0BFC" w:rsidRPr="4F637B60">
        <w:rPr>
          <w:rFonts w:cs="Arial"/>
        </w:rPr>
        <w:t>)</w:t>
      </w:r>
    </w:p>
    <w:p w14:paraId="4A08C4DE" w14:textId="77777777" w:rsidR="00130252" w:rsidRDefault="00130252" w:rsidP="00130252">
      <w:pPr>
        <w:spacing w:before="60" w:after="60" w:line="360" w:lineRule="auto"/>
        <w:ind w:left="709" w:hanging="709"/>
        <w:jc w:val="center"/>
      </w:pPr>
      <w:r>
        <w:rPr>
          <w:noProof/>
        </w:rPr>
        <w:drawing>
          <wp:inline distT="0" distB="0" distL="0" distR="0" wp14:anchorId="42E82E01" wp14:editId="6070CA2E">
            <wp:extent cx="4467152" cy="31871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152" cy="31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FC60" w14:textId="6C79DE0E" w:rsidR="550A241A" w:rsidRDefault="550A241A" w:rsidP="46FBDDC6">
      <w:pPr>
        <w:spacing w:before="60" w:after="60" w:line="360" w:lineRule="auto"/>
        <w:ind w:left="709" w:hanging="709"/>
        <w:jc w:val="center"/>
        <w:rPr>
          <w:rFonts w:eastAsia="Calibri"/>
          <w:u w:val="single"/>
        </w:rPr>
      </w:pPr>
      <w:r w:rsidRPr="46FBDDC6">
        <w:rPr>
          <w:rFonts w:eastAsia="Calibri"/>
          <w:u w:val="single"/>
        </w:rPr>
        <w:t>Fig 1</w:t>
      </w:r>
      <w:r w:rsidR="00191EF9">
        <w:rPr>
          <w:rFonts w:eastAsia="Calibri"/>
          <w:u w:val="single"/>
        </w:rPr>
        <w:t>1</w:t>
      </w:r>
      <w:r w:rsidRPr="46FBDDC6">
        <w:rPr>
          <w:rFonts w:eastAsia="Calibri"/>
          <w:u w:val="single"/>
        </w:rPr>
        <w:t xml:space="preserve">. Merge </w:t>
      </w:r>
      <w:r w:rsidR="7F736C9D" w:rsidRPr="46FBDDC6">
        <w:rPr>
          <w:rFonts w:eastAsia="Calibri"/>
          <w:u w:val="single"/>
        </w:rPr>
        <w:t xml:space="preserve">feature </w:t>
      </w:r>
      <w:r w:rsidRPr="46FBDDC6">
        <w:rPr>
          <w:rFonts w:eastAsia="Calibri"/>
          <w:u w:val="single"/>
        </w:rPr>
        <w:t>branch to mas</w:t>
      </w:r>
      <w:r w:rsidR="64397ACE" w:rsidRPr="46FBDDC6">
        <w:rPr>
          <w:rFonts w:eastAsia="Calibri"/>
          <w:u w:val="single"/>
        </w:rPr>
        <w:t>ter branch</w:t>
      </w:r>
    </w:p>
    <w:p w14:paraId="48B9F942" w14:textId="1E7887FE" w:rsidR="00EB4BC9" w:rsidRDefault="00EB4BC9" w:rsidP="00EB4BC9">
      <w:pPr>
        <w:spacing w:before="60" w:after="60" w:line="360" w:lineRule="auto"/>
        <w:ind w:left="709" w:hanging="709"/>
        <w:rPr>
          <w:rFonts w:cs="Arial"/>
          <w:bCs/>
        </w:rPr>
      </w:pPr>
      <w:r>
        <w:rPr>
          <w:rFonts w:cs="Arial"/>
          <w:bCs/>
        </w:rPr>
        <w:tab/>
        <w:t xml:space="preserve">Capture the screen shot of </w:t>
      </w:r>
      <w:r w:rsidR="006C45FE">
        <w:rPr>
          <w:rFonts w:cs="Arial"/>
          <w:bCs/>
        </w:rPr>
        <w:t xml:space="preserve">the </w:t>
      </w:r>
      <w:r>
        <w:rPr>
          <w:rFonts w:cs="Arial"/>
          <w:bCs/>
        </w:rPr>
        <w:t>merge</w:t>
      </w:r>
      <w:r w:rsidR="006C45FE">
        <w:rPr>
          <w:rFonts w:cs="Arial"/>
          <w:bCs/>
        </w:rPr>
        <w:t>d</w:t>
      </w:r>
      <w:r>
        <w:rPr>
          <w:rFonts w:cs="Arial"/>
          <w:bCs/>
        </w:rPr>
        <w:t xml:space="preserve"> message.</w:t>
      </w:r>
    </w:p>
    <w:p w14:paraId="73B39114" w14:textId="47C598CF" w:rsidR="008F4955" w:rsidRDefault="008F4955" w:rsidP="00EB4BC9">
      <w:pPr>
        <w:spacing w:before="60" w:after="60" w:line="360" w:lineRule="auto"/>
        <w:ind w:left="709" w:hanging="709"/>
        <w:rPr>
          <w:rFonts w:cs="Arial"/>
          <w:bCs/>
        </w:rPr>
      </w:pPr>
      <w:r>
        <w:rPr>
          <w:noProof/>
        </w:rPr>
        <w:drawing>
          <wp:inline distT="0" distB="0" distL="0" distR="0" wp14:anchorId="02841B9D" wp14:editId="2124046B">
            <wp:extent cx="5486400" cy="3933825"/>
            <wp:effectExtent l="0" t="0" r="0" b="0"/>
            <wp:docPr id="658548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48615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EEF9" w14:textId="77777777" w:rsidR="008F4955" w:rsidRDefault="008F4955" w:rsidP="00EB4BC9">
      <w:pPr>
        <w:spacing w:before="60" w:after="60" w:line="360" w:lineRule="auto"/>
        <w:ind w:left="709" w:hanging="709"/>
        <w:rPr>
          <w:rFonts w:cs="Arial"/>
          <w:bCs/>
        </w:rPr>
      </w:pPr>
    </w:p>
    <w:p w14:paraId="219C23C2" w14:textId="1BD33048" w:rsidR="00EB4BC9" w:rsidRDefault="00EB4BC9" w:rsidP="001D00F5">
      <w:pPr>
        <w:pStyle w:val="ListParagraph"/>
        <w:numPr>
          <w:ilvl w:val="0"/>
          <w:numId w:val="15"/>
        </w:numPr>
        <w:spacing w:before="60" w:after="60" w:line="360" w:lineRule="auto"/>
        <w:ind w:left="709" w:hanging="709"/>
        <w:rPr>
          <w:rFonts w:cs="Arial"/>
        </w:rPr>
      </w:pPr>
      <w:r w:rsidRPr="4F637B60">
        <w:rPr>
          <w:rFonts w:cs="Arial"/>
        </w:rPr>
        <w:lastRenderedPageBreak/>
        <w:t xml:space="preserve">Do </w:t>
      </w:r>
      <w:r w:rsidR="009D1ABD">
        <w:rPr>
          <w:rFonts w:cs="Arial"/>
        </w:rPr>
        <w:t>g</w:t>
      </w:r>
      <w:r w:rsidRPr="009D1ABD">
        <w:rPr>
          <w:rFonts w:cs="Arial"/>
        </w:rPr>
        <w:t xml:space="preserve">it </w:t>
      </w:r>
      <w:r w:rsidR="009D1ABD">
        <w:rPr>
          <w:rFonts w:cs="Arial"/>
        </w:rPr>
        <w:t>s</w:t>
      </w:r>
      <w:r w:rsidRPr="009D1ABD">
        <w:rPr>
          <w:rFonts w:cs="Arial"/>
        </w:rPr>
        <w:t xml:space="preserve">ync </w:t>
      </w:r>
      <w:r w:rsidRPr="4F637B60">
        <w:rPr>
          <w:rFonts w:cs="Arial"/>
        </w:rPr>
        <w:t xml:space="preserve">and </w:t>
      </w:r>
      <w:r w:rsidR="009D1ABD">
        <w:rPr>
          <w:rFonts w:cs="Arial"/>
        </w:rPr>
        <w:t>p</w:t>
      </w:r>
      <w:r w:rsidRPr="009D1ABD">
        <w:rPr>
          <w:rFonts w:cs="Arial"/>
        </w:rPr>
        <w:t>ush</w:t>
      </w:r>
      <w:r w:rsidRPr="4F637B60">
        <w:rPr>
          <w:rFonts w:cs="Arial"/>
        </w:rPr>
        <w:t xml:space="preserve"> to the remote repository. </w:t>
      </w:r>
      <w:r w:rsidR="12BA12FA" w:rsidRPr="4F637B60">
        <w:rPr>
          <w:rFonts w:cs="Arial"/>
        </w:rPr>
        <w:t xml:space="preserve"> (See Fig. 1</w:t>
      </w:r>
      <w:r w:rsidR="00191EF9">
        <w:rPr>
          <w:rFonts w:cs="Arial"/>
        </w:rPr>
        <w:t>2</w:t>
      </w:r>
      <w:r w:rsidR="642B41B4" w:rsidRPr="4F637B60">
        <w:rPr>
          <w:rFonts w:cs="Arial"/>
        </w:rPr>
        <w:t xml:space="preserve"> &amp; 1</w:t>
      </w:r>
      <w:r w:rsidR="00191EF9">
        <w:rPr>
          <w:rFonts w:cs="Arial"/>
        </w:rPr>
        <w:t>3</w:t>
      </w:r>
      <w:r w:rsidR="12BA12FA" w:rsidRPr="4F637B60">
        <w:rPr>
          <w:rFonts w:cs="Arial"/>
        </w:rPr>
        <w:t>)</w:t>
      </w:r>
    </w:p>
    <w:p w14:paraId="02511E87" w14:textId="56245204" w:rsidR="008F4955" w:rsidRDefault="008F4955" w:rsidP="008F4955">
      <w:pPr>
        <w:spacing w:before="60" w:after="60" w:line="360" w:lineRule="auto"/>
        <w:rPr>
          <w:rFonts w:cs="Arial"/>
        </w:rPr>
      </w:pPr>
      <w:r>
        <w:rPr>
          <w:noProof/>
        </w:rPr>
        <w:drawing>
          <wp:inline distT="0" distB="0" distL="0" distR="0" wp14:anchorId="4A6B46A8" wp14:editId="3236F155">
            <wp:extent cx="5731510" cy="4340225"/>
            <wp:effectExtent l="0" t="0" r="2540" b="3175"/>
            <wp:docPr id="532707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07850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FE7E" w14:textId="4B5CA959" w:rsidR="008F4955" w:rsidRPr="008F4955" w:rsidRDefault="008F4955" w:rsidP="008F4955">
      <w:pPr>
        <w:spacing w:before="60" w:after="60" w:line="360" w:lineRule="auto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3CD9A1C2" wp14:editId="1A7F40A3">
            <wp:extent cx="5731510" cy="4335780"/>
            <wp:effectExtent l="0" t="0" r="2540" b="7620"/>
            <wp:docPr id="27843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355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561B" w14:textId="77777777" w:rsidR="00130252" w:rsidRDefault="00130252" w:rsidP="00130252">
      <w:pPr>
        <w:spacing w:before="60" w:after="60" w:line="360" w:lineRule="auto"/>
        <w:ind w:left="709" w:hanging="709"/>
        <w:jc w:val="center"/>
        <w:rPr>
          <w:rFonts w:cs="Arial"/>
          <w:bCs/>
        </w:rPr>
      </w:pPr>
      <w:r>
        <w:rPr>
          <w:noProof/>
          <w:lang w:eastAsia="en-AU"/>
        </w:rPr>
        <w:drawing>
          <wp:inline distT="0" distB="0" distL="0" distR="0" wp14:anchorId="1E8337EC" wp14:editId="2B051A86">
            <wp:extent cx="5063556" cy="32607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74145" cy="32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1424" w14:textId="01CCD96B" w:rsidR="00130252" w:rsidRDefault="04322C38" w:rsidP="52CDC1BA">
      <w:pPr>
        <w:spacing w:before="60" w:after="60" w:line="360" w:lineRule="auto"/>
        <w:ind w:left="709" w:hanging="709"/>
        <w:jc w:val="center"/>
        <w:rPr>
          <w:rFonts w:cs="Arial"/>
          <w:u w:val="single"/>
        </w:rPr>
      </w:pPr>
      <w:r w:rsidRPr="46FBDDC6">
        <w:rPr>
          <w:rFonts w:cs="Arial"/>
          <w:u w:val="single"/>
        </w:rPr>
        <w:t>Fig 1</w:t>
      </w:r>
      <w:r w:rsidR="00191EF9">
        <w:rPr>
          <w:rFonts w:cs="Arial"/>
          <w:u w:val="single"/>
        </w:rPr>
        <w:t>2</w:t>
      </w:r>
      <w:r w:rsidRPr="46FBDDC6">
        <w:rPr>
          <w:rFonts w:cs="Arial"/>
          <w:u w:val="single"/>
        </w:rPr>
        <w:t>. Git Sync setting</w:t>
      </w:r>
    </w:p>
    <w:p w14:paraId="5ACA32C0" w14:textId="223B29A2" w:rsidR="52CDC1BA" w:rsidRDefault="52CDC1BA" w:rsidP="52CDC1BA">
      <w:pPr>
        <w:spacing w:before="60" w:after="60" w:line="360" w:lineRule="auto"/>
        <w:ind w:left="709" w:hanging="709"/>
        <w:rPr>
          <w:rFonts w:eastAsia="Calibri"/>
          <w:szCs w:val="20"/>
        </w:rPr>
      </w:pPr>
    </w:p>
    <w:p w14:paraId="23F463C0" w14:textId="77777777" w:rsidR="00130252" w:rsidRDefault="00130252" w:rsidP="00130252">
      <w:pPr>
        <w:spacing w:before="60" w:after="60" w:line="360" w:lineRule="auto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7DD74C96" wp14:editId="4E964007">
            <wp:extent cx="1895475" cy="153680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8AF7" w14:textId="42DA5366" w:rsidR="58E37AF4" w:rsidRDefault="58E37AF4" w:rsidP="46FBDDC6">
      <w:pPr>
        <w:spacing w:before="60" w:after="60" w:line="360" w:lineRule="auto"/>
        <w:ind w:left="709" w:hanging="709"/>
        <w:jc w:val="center"/>
        <w:rPr>
          <w:rFonts w:eastAsia="Calibri"/>
        </w:rPr>
      </w:pPr>
      <w:r w:rsidRPr="46FBDDC6">
        <w:rPr>
          <w:rFonts w:eastAsia="Calibri"/>
          <w:u w:val="single"/>
        </w:rPr>
        <w:t>Fig 1</w:t>
      </w:r>
      <w:r w:rsidR="00191EF9">
        <w:rPr>
          <w:rFonts w:eastAsia="Calibri"/>
          <w:u w:val="single"/>
        </w:rPr>
        <w:t>3</w:t>
      </w:r>
      <w:r w:rsidRPr="46FBDDC6">
        <w:rPr>
          <w:rFonts w:eastAsia="Calibri"/>
          <w:u w:val="single"/>
        </w:rPr>
        <w:t>. Revision graph show</w:t>
      </w:r>
      <w:r w:rsidR="6985147B" w:rsidRPr="46FBDDC6">
        <w:rPr>
          <w:rFonts w:eastAsia="Calibri"/>
          <w:u w:val="single"/>
        </w:rPr>
        <w:t>ing</w:t>
      </w:r>
      <w:r w:rsidRPr="46FBDDC6">
        <w:rPr>
          <w:rFonts w:eastAsia="Calibri"/>
          <w:u w:val="single"/>
        </w:rPr>
        <w:t xml:space="preserve"> the head revision of the remote master.</w:t>
      </w:r>
    </w:p>
    <w:p w14:paraId="71A378D7" w14:textId="77777777" w:rsidR="00130252" w:rsidRDefault="00130252" w:rsidP="00130252">
      <w:pPr>
        <w:spacing w:before="60" w:after="60" w:line="360" w:lineRule="auto"/>
        <w:ind w:left="709" w:hanging="709"/>
        <w:rPr>
          <w:rFonts w:cs="Arial"/>
          <w:bCs/>
        </w:rPr>
      </w:pPr>
    </w:p>
    <w:p w14:paraId="7CFCFBE8" w14:textId="7A223CAB" w:rsidR="008F4955" w:rsidRDefault="008F4955" w:rsidP="00130252">
      <w:pPr>
        <w:spacing w:before="60" w:after="60" w:line="360" w:lineRule="auto"/>
        <w:ind w:left="709" w:hanging="709"/>
        <w:rPr>
          <w:rFonts w:cs="Arial"/>
          <w:bCs/>
        </w:rPr>
      </w:pPr>
      <w:r>
        <w:rPr>
          <w:rFonts w:cs="Arial"/>
          <w:bCs/>
        </w:rPr>
        <w:t>My Revision graph.</w:t>
      </w:r>
    </w:p>
    <w:p w14:paraId="72EF3A9D" w14:textId="0F73D8E9" w:rsidR="008F4955" w:rsidRDefault="008F4955" w:rsidP="008F4955">
      <w:pPr>
        <w:spacing w:before="60" w:after="60" w:line="360" w:lineRule="auto"/>
        <w:rPr>
          <w:rFonts w:cs="Arial"/>
          <w:bCs/>
        </w:rPr>
      </w:pPr>
      <w:r>
        <w:rPr>
          <w:noProof/>
        </w:rPr>
        <w:drawing>
          <wp:inline distT="0" distB="0" distL="0" distR="0" wp14:anchorId="6A550B54" wp14:editId="5BA0878E">
            <wp:extent cx="2057400" cy="2371725"/>
            <wp:effectExtent l="0" t="0" r="0" b="0"/>
            <wp:docPr id="1785877199" name="Picture 1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77199" name="Picture 1" descr="A diagram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FBBA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2B79DC07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387AC3EB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15A4AEB5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45B638B6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779DD11F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6D2D261D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6621AACA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471556A6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4917D257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747C2E7F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28D0CA7B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7D64B4B5" w14:textId="77777777" w:rsidR="008F4955" w:rsidRDefault="008F4955" w:rsidP="008F4955">
      <w:pPr>
        <w:spacing w:before="60" w:after="60" w:line="360" w:lineRule="auto"/>
        <w:rPr>
          <w:rFonts w:cs="Arial"/>
          <w:bCs/>
        </w:rPr>
      </w:pPr>
    </w:p>
    <w:p w14:paraId="4D86983F" w14:textId="0DE611E9" w:rsidR="00EB4BC9" w:rsidRDefault="1BB96624" w:rsidP="0019127E">
      <w:pPr>
        <w:spacing w:before="60" w:after="60" w:line="360" w:lineRule="auto"/>
        <w:rPr>
          <w:rFonts w:cs="Arial"/>
          <w:bCs/>
        </w:rPr>
      </w:pPr>
      <w:r w:rsidRPr="726D2E17">
        <w:rPr>
          <w:rFonts w:cs="Arial"/>
        </w:rPr>
        <w:t>F</w:t>
      </w:r>
      <w:r w:rsidR="00EB4BC9" w:rsidRPr="726D2E17">
        <w:rPr>
          <w:rFonts w:cs="Arial"/>
        </w:rPr>
        <w:t>ind</w:t>
      </w:r>
      <w:r w:rsidR="00EB4BC9">
        <w:rPr>
          <w:rFonts w:cs="Arial"/>
          <w:bCs/>
        </w:rPr>
        <w:t xml:space="preserve"> out the revision </w:t>
      </w:r>
      <w:r w:rsidR="00757771">
        <w:rPr>
          <w:rFonts w:cs="Arial"/>
          <w:bCs/>
        </w:rPr>
        <w:t>numbers</w:t>
      </w:r>
      <w:r w:rsidR="00EB4BC9">
        <w:rPr>
          <w:rFonts w:cs="Arial"/>
          <w:bCs/>
        </w:rPr>
        <w:t xml:space="preserve">. (note: </w:t>
      </w:r>
      <w:r w:rsidR="6EC2DE16" w:rsidRPr="726D2E17">
        <w:rPr>
          <w:rFonts w:cs="Arial"/>
        </w:rPr>
        <w:t xml:space="preserve">write down the </w:t>
      </w:r>
      <w:r w:rsidR="00EB4BC9">
        <w:rPr>
          <w:rFonts w:cs="Arial"/>
          <w:bCs/>
        </w:rPr>
        <w:t>first 7 hexadecimal will do) and record them in the following space: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660"/>
        <w:gridCol w:w="6647"/>
      </w:tblGrid>
      <w:tr w:rsidR="008F4955" w14:paraId="25B16D60" w14:textId="77777777" w:rsidTr="008F05C5">
        <w:tc>
          <w:tcPr>
            <w:tcW w:w="2943" w:type="dxa"/>
          </w:tcPr>
          <w:p w14:paraId="1FEA0DEB" w14:textId="77777777" w:rsidR="00130252" w:rsidRDefault="00130252" w:rsidP="007D39F4">
            <w:pPr>
              <w:spacing w:before="60" w:after="60" w:line="360" w:lineRule="auto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>Committed    feat_wrap1.1</w:t>
            </w:r>
          </w:p>
        </w:tc>
        <w:tc>
          <w:tcPr>
            <w:tcW w:w="5364" w:type="dxa"/>
          </w:tcPr>
          <w:p w14:paraId="7B7977B3" w14:textId="77777777" w:rsidR="00130252" w:rsidRDefault="008F4955" w:rsidP="007D39F4">
            <w:pPr>
              <w:spacing w:before="60" w:after="60" w:line="360" w:lineRule="auto"/>
              <w:rPr>
                <w:rFonts w:ascii="Consolas" w:hAnsi="Consolas" w:cs="Consolas"/>
                <w:color w:val="000000"/>
                <w:sz w:val="18"/>
                <w:szCs w:val="18"/>
                <w:lang w:val="en-AU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AU"/>
              </w:rPr>
              <w:t>5706a78</w:t>
            </w:r>
          </w:p>
          <w:p w14:paraId="49160AD2" w14:textId="77777777" w:rsidR="008F4955" w:rsidRDefault="008F4955" w:rsidP="007D39F4">
            <w:pPr>
              <w:spacing w:before="60" w:after="60" w:line="360" w:lineRule="auto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124A3EB" w14:textId="07F86950" w:rsidR="008F4955" w:rsidRDefault="008F4955" w:rsidP="007D39F4">
            <w:pPr>
              <w:spacing w:before="60" w:after="60" w:line="360" w:lineRule="auto"/>
              <w:rPr>
                <w:rFonts w:cs="Arial"/>
                <w:bCs/>
              </w:rPr>
            </w:pPr>
            <w:r>
              <w:rPr>
                <w:noProof/>
              </w:rPr>
              <w:drawing>
                <wp:inline distT="0" distB="0" distL="0" distR="0" wp14:anchorId="5FECD9F5" wp14:editId="03E8BFB0">
                  <wp:extent cx="4083685" cy="4073731"/>
                  <wp:effectExtent l="0" t="0" r="0" b="3175"/>
                  <wp:docPr id="783773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773502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51" cy="408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955" w14:paraId="71B1A31D" w14:textId="77777777" w:rsidTr="008F05C5">
        <w:tc>
          <w:tcPr>
            <w:tcW w:w="2943" w:type="dxa"/>
          </w:tcPr>
          <w:p w14:paraId="22BDD138" w14:textId="77777777" w:rsidR="00130252" w:rsidRDefault="00130252" w:rsidP="007D39F4">
            <w:pPr>
              <w:spacing w:before="60" w:after="60" w:line="360" w:lineRule="auto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Committed    feat_GST1.2</w:t>
            </w:r>
          </w:p>
        </w:tc>
        <w:tc>
          <w:tcPr>
            <w:tcW w:w="5364" w:type="dxa"/>
          </w:tcPr>
          <w:p w14:paraId="5B19CF8F" w14:textId="3E50BB93" w:rsidR="008F4955" w:rsidRPr="008F4955" w:rsidRDefault="008F4955" w:rsidP="007D39F4">
            <w:pPr>
              <w:spacing w:before="60" w:after="60" w:line="360" w:lineRule="auto"/>
              <w:rPr>
                <w:rFonts w:ascii="Consolas" w:hAnsi="Consolas" w:cs="Consolas"/>
                <w:color w:val="000000"/>
                <w:sz w:val="18"/>
                <w:szCs w:val="18"/>
                <w:lang w:val="en-AU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AU"/>
              </w:rPr>
              <w:t>5b89079</w:t>
            </w:r>
          </w:p>
          <w:p w14:paraId="671026E9" w14:textId="2B3AA948" w:rsidR="008F4955" w:rsidRDefault="00E66815" w:rsidP="007D39F4">
            <w:pPr>
              <w:spacing w:before="60" w:after="60" w:line="360" w:lineRule="auto"/>
              <w:rPr>
                <w:rFonts w:cs="Arial"/>
                <w:bCs/>
              </w:rPr>
            </w:pPr>
            <w:r>
              <w:rPr>
                <w:noProof/>
              </w:rPr>
              <w:t xml:space="preserve"> </w:t>
            </w:r>
            <w:r w:rsidR="008F4955">
              <w:rPr>
                <w:noProof/>
              </w:rPr>
              <w:drawing>
                <wp:inline distT="0" distB="0" distL="0" distR="0" wp14:anchorId="77ABAD86" wp14:editId="05E1B105">
                  <wp:extent cx="3352800" cy="3340913"/>
                  <wp:effectExtent l="0" t="0" r="0" b="0"/>
                  <wp:docPr id="856203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203507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227" cy="335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0BE1F5" w14:textId="77777777" w:rsidR="008F05C5" w:rsidRDefault="008F05C5" w:rsidP="008F05C5">
      <w:pPr>
        <w:pStyle w:val="ListParagraph"/>
        <w:spacing w:before="60" w:after="60" w:line="360" w:lineRule="auto"/>
        <w:ind w:left="0"/>
        <w:rPr>
          <w:rFonts w:cs="Arial"/>
        </w:rPr>
      </w:pPr>
    </w:p>
    <w:p w14:paraId="2B802C5E" w14:textId="2117946C" w:rsidR="00EB4BC9" w:rsidRPr="00376098" w:rsidRDefault="006C45FE" w:rsidP="00EB4BC9">
      <w:pPr>
        <w:pStyle w:val="ListParagraph"/>
        <w:spacing w:before="60" w:after="60" w:line="360" w:lineRule="auto"/>
        <w:ind w:left="0"/>
        <w:rPr>
          <w:rFonts w:cs="Arial"/>
        </w:rPr>
      </w:pPr>
      <w:r>
        <w:rPr>
          <w:rFonts w:cs="Arial"/>
        </w:rPr>
        <w:lastRenderedPageBreak/>
        <w:t xml:space="preserve">Your submission should </w:t>
      </w:r>
      <w:r w:rsidR="00EB4BC9" w:rsidRPr="00376098">
        <w:rPr>
          <w:rFonts w:cs="Arial"/>
        </w:rPr>
        <w:t>capture the following screen shots:</w:t>
      </w:r>
    </w:p>
    <w:p w14:paraId="6F32D56E" w14:textId="26077FAF" w:rsidR="00EB4BC9" w:rsidRDefault="006C45FE" w:rsidP="001D00F5">
      <w:pPr>
        <w:pStyle w:val="ListParagraph"/>
        <w:numPr>
          <w:ilvl w:val="0"/>
          <w:numId w:val="15"/>
        </w:numPr>
        <w:spacing w:before="60" w:after="60" w:line="360" w:lineRule="auto"/>
        <w:rPr>
          <w:rFonts w:cs="Arial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 w:rsidRPr="008F05C5">
        <w:rPr>
          <w:rFonts w:cs="Arial"/>
        </w:rPr>
        <w:t>creen shot must show</w:t>
      </w:r>
      <w:r w:rsidR="00EB4BC9">
        <w:rPr>
          <w:rFonts w:cs="Arial"/>
        </w:rPr>
        <w:t xml:space="preserve"> the merging has </w:t>
      </w:r>
      <w:r>
        <w:rPr>
          <w:rFonts w:cs="Arial"/>
        </w:rPr>
        <w:t xml:space="preserve">been </w:t>
      </w:r>
      <w:r w:rsidR="00EB4BC9">
        <w:rPr>
          <w:rFonts w:cs="Arial"/>
        </w:rPr>
        <w:t>completed successfully.</w:t>
      </w:r>
    </w:p>
    <w:p w14:paraId="0C32E183" w14:textId="6A4AB7BD" w:rsidR="00EB4BC9" w:rsidRPr="00AD20EB" w:rsidRDefault="006C45FE" w:rsidP="001D00F5">
      <w:pPr>
        <w:pStyle w:val="ListParagraph"/>
        <w:numPr>
          <w:ilvl w:val="0"/>
          <w:numId w:val="15"/>
        </w:numPr>
        <w:spacing w:before="60" w:after="60" w:line="360" w:lineRule="auto"/>
        <w:rPr>
          <w:rFonts w:cs="Arial"/>
        </w:rPr>
      </w:pPr>
      <w:r w:rsidRPr="52CDC1BA"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 w:rsidRPr="52CDC1BA">
        <w:rPr>
          <w:rFonts w:cs="Arial"/>
        </w:rPr>
        <w:t>creen shot must show the revision n</w:t>
      </w:r>
      <w:r w:rsidRPr="52CDC1BA">
        <w:rPr>
          <w:rFonts w:cs="Arial"/>
        </w:rPr>
        <w:t>umbers</w:t>
      </w:r>
      <w:r w:rsidR="00EB4BC9" w:rsidRPr="52CDC1BA">
        <w:rPr>
          <w:rFonts w:cs="Arial"/>
        </w:rPr>
        <w:t xml:space="preserve">. for the branch </w:t>
      </w:r>
      <w:r w:rsidR="00EB4BC9" w:rsidRPr="52CDC1BA">
        <w:rPr>
          <w:rFonts w:cs="Arial"/>
          <w:b/>
          <w:bCs/>
        </w:rPr>
        <w:t>feat_wrap1.1</w:t>
      </w:r>
      <w:r w:rsidR="00EB4BC9" w:rsidRPr="52CDC1BA">
        <w:rPr>
          <w:rFonts w:cs="Arial"/>
        </w:rPr>
        <w:t xml:space="preserve"> and </w:t>
      </w:r>
      <w:r w:rsidR="00EB4BC9" w:rsidRPr="52CDC1BA">
        <w:rPr>
          <w:rFonts w:cs="Arial"/>
          <w:b/>
          <w:bCs/>
        </w:rPr>
        <w:t xml:space="preserve">feat_GST1.2 </w:t>
      </w:r>
      <w:r w:rsidR="00EB4BC9" w:rsidRPr="52CDC1BA">
        <w:rPr>
          <w:rFonts w:cs="Arial"/>
        </w:rPr>
        <w:t>using the show log option.</w:t>
      </w:r>
    </w:p>
    <w:p w14:paraId="1F57BF49" w14:textId="77777777" w:rsidR="008F05C5" w:rsidRDefault="008F05C5" w:rsidP="00130252">
      <w:pPr>
        <w:spacing w:before="60" w:after="60" w:line="360" w:lineRule="auto"/>
        <w:rPr>
          <w:rFonts w:cs="Arial"/>
        </w:rPr>
      </w:pPr>
    </w:p>
    <w:p w14:paraId="5F09F9AE" w14:textId="77777777" w:rsidR="006C45FE" w:rsidRDefault="006C45FE" w:rsidP="00130252">
      <w:pPr>
        <w:spacing w:before="60" w:after="60" w:line="360" w:lineRule="auto"/>
        <w:rPr>
          <w:rFonts w:cs="Arial"/>
          <w:b/>
        </w:rPr>
      </w:pPr>
    </w:p>
    <w:p w14:paraId="06152FD7" w14:textId="77777777" w:rsidR="006C45FE" w:rsidRDefault="006C45FE" w:rsidP="00130252">
      <w:pPr>
        <w:spacing w:before="60" w:after="60" w:line="360" w:lineRule="auto"/>
        <w:rPr>
          <w:rFonts w:cs="Arial"/>
          <w:b/>
        </w:rPr>
      </w:pPr>
    </w:p>
    <w:p w14:paraId="227D16DA" w14:textId="77777777" w:rsidR="006C45FE" w:rsidRDefault="006C45FE" w:rsidP="00130252">
      <w:pPr>
        <w:spacing w:before="60" w:after="60" w:line="360" w:lineRule="auto"/>
        <w:rPr>
          <w:rFonts w:cs="Arial"/>
          <w:b/>
        </w:rPr>
      </w:pPr>
    </w:p>
    <w:p w14:paraId="240778A3" w14:textId="77777777" w:rsidR="009E3818" w:rsidRDefault="00130252" w:rsidP="003C15B7">
      <w:pPr>
        <w:spacing w:before="60" w:after="60" w:line="360" w:lineRule="auto"/>
        <w:rPr>
          <w:rFonts w:cs="Arial"/>
        </w:rPr>
      </w:pPr>
      <w:r>
        <w:rPr>
          <w:rFonts w:cs="Arial"/>
          <w:b/>
        </w:rPr>
        <w:t>Task 9</w:t>
      </w:r>
      <w:r w:rsidRPr="005B5930">
        <w:rPr>
          <w:rFonts w:cs="Arial"/>
          <w:b/>
        </w:rPr>
        <w:t>.</w:t>
      </w:r>
      <w:r>
        <w:rPr>
          <w:rFonts w:cs="Arial"/>
        </w:rPr>
        <w:t xml:space="preserve">  </w:t>
      </w:r>
      <w:r w:rsidR="003C15B7">
        <w:rPr>
          <w:rFonts w:cs="Arial"/>
        </w:rPr>
        <w:t>Create serial patches</w:t>
      </w:r>
      <w:r w:rsidR="009E3818">
        <w:rPr>
          <w:rFonts w:cs="Arial"/>
        </w:rPr>
        <w:t>.</w:t>
      </w:r>
      <w:r w:rsidR="003C15B7">
        <w:rPr>
          <w:rFonts w:cs="Arial"/>
        </w:rPr>
        <w:t xml:space="preserve"> </w:t>
      </w:r>
    </w:p>
    <w:p w14:paraId="4E4B337F" w14:textId="0005BA65" w:rsidR="003C15B7" w:rsidRDefault="009E3818" w:rsidP="003C15B7">
      <w:pPr>
        <w:spacing w:before="60" w:after="60" w:line="360" w:lineRule="auto"/>
        <w:rPr>
          <w:rFonts w:cs="Arial"/>
        </w:rPr>
      </w:pPr>
      <w:r>
        <w:rPr>
          <w:rFonts w:cs="Arial"/>
        </w:rPr>
        <w:t xml:space="preserve">The patches </w:t>
      </w:r>
      <w:r w:rsidR="00DE628B">
        <w:rPr>
          <w:rFonts w:cs="Arial"/>
        </w:rPr>
        <w:t xml:space="preserve">created </w:t>
      </w:r>
      <w:r>
        <w:rPr>
          <w:rFonts w:cs="Arial"/>
        </w:rPr>
        <w:t>will</w:t>
      </w:r>
      <w:r w:rsidR="00DE628B">
        <w:rPr>
          <w:rFonts w:cs="Arial"/>
        </w:rPr>
        <w:t xml:space="preserve"> be b</w:t>
      </w:r>
      <w:r w:rsidR="003C15B7">
        <w:rPr>
          <w:rFonts w:cs="Arial"/>
        </w:rPr>
        <w:t xml:space="preserve">ased on the code starting from the </w:t>
      </w:r>
      <w:r w:rsidR="003C15B7" w:rsidRPr="000B6AAA">
        <w:rPr>
          <w:rFonts w:cs="Arial"/>
          <w:b/>
          <w:bCs/>
        </w:rPr>
        <w:t>Added the delivery charges $ 25</w:t>
      </w:r>
      <w:r w:rsidR="003C15B7">
        <w:rPr>
          <w:rFonts w:cs="Arial"/>
          <w:b/>
          <w:bCs/>
        </w:rPr>
        <w:t xml:space="preserve"> </w:t>
      </w:r>
      <w:r w:rsidR="003C15B7" w:rsidRPr="000E43E7">
        <w:rPr>
          <w:rFonts w:cs="Arial"/>
        </w:rPr>
        <w:t xml:space="preserve">to </w:t>
      </w:r>
      <w:r w:rsidR="003C15B7">
        <w:rPr>
          <w:rFonts w:cs="Arial"/>
        </w:rPr>
        <w:t xml:space="preserve">the code finished in </w:t>
      </w:r>
      <w:r w:rsidR="003C15B7" w:rsidRPr="00003F9C">
        <w:rPr>
          <w:rFonts w:cs="Arial"/>
          <w:bCs/>
        </w:rPr>
        <w:t>the</w:t>
      </w:r>
      <w:r w:rsidR="003C15B7" w:rsidRPr="00100451">
        <w:rPr>
          <w:rFonts w:cs="Arial"/>
          <w:b/>
        </w:rPr>
        <w:t xml:space="preserve"> feat_GST1.2</w:t>
      </w:r>
      <w:r w:rsidR="003C15B7">
        <w:rPr>
          <w:rFonts w:cs="Arial"/>
          <w:b/>
        </w:rPr>
        <w:t>.</w:t>
      </w:r>
    </w:p>
    <w:p w14:paraId="7D89454A" w14:textId="4B3DFB73" w:rsidR="006567FB" w:rsidRPr="00DC1B91" w:rsidRDefault="006567FB" w:rsidP="006567FB">
      <w:pPr>
        <w:pStyle w:val="ListParagraph"/>
        <w:numPr>
          <w:ilvl w:val="0"/>
          <w:numId w:val="40"/>
        </w:numPr>
        <w:spacing w:before="60" w:after="60" w:line="360" w:lineRule="auto"/>
        <w:rPr>
          <w:rFonts w:cs="Arial"/>
          <w:lang w:val="fr-FR"/>
        </w:rPr>
      </w:pPr>
      <w:r w:rsidRPr="006567FB">
        <w:rPr>
          <w:rFonts w:cs="Arial"/>
          <w:lang w:val="fr-FR"/>
        </w:rPr>
        <w:t xml:space="preserve">Write down the </w:t>
      </w:r>
      <w:r w:rsidRPr="006567FB">
        <w:rPr>
          <w:rFonts w:cs="Arial"/>
        </w:rPr>
        <w:t>revision</w:t>
      </w:r>
      <w:r w:rsidRPr="006567FB">
        <w:rPr>
          <w:rFonts w:cs="Arial"/>
          <w:lang w:val="fr-FR"/>
        </w:rPr>
        <w:t xml:space="preserve"> </w:t>
      </w:r>
      <w:proofErr w:type="spellStart"/>
      <w:r w:rsidRPr="006567FB">
        <w:rPr>
          <w:rFonts w:cs="Arial"/>
          <w:lang w:val="fr-FR"/>
        </w:rPr>
        <w:t>number</w:t>
      </w:r>
      <w:proofErr w:type="spellEnd"/>
      <w:r w:rsidRPr="006567FB">
        <w:rPr>
          <w:rFonts w:cs="Arial"/>
          <w:lang w:val="fr-FR"/>
        </w:rPr>
        <w:t xml:space="preserve"> of </w:t>
      </w:r>
      <w:r w:rsidRPr="006567FB">
        <w:rPr>
          <w:rFonts w:cs="Arial"/>
          <w:b/>
          <w:bCs/>
          <w:lang w:val="fr-FR"/>
        </w:rPr>
        <w:t>the Added t</w:t>
      </w:r>
      <w:r w:rsidRPr="006567FB">
        <w:rPr>
          <w:rFonts w:cs="Arial"/>
          <w:b/>
        </w:rPr>
        <w:t xml:space="preserve">he delivery Charge $25 </w:t>
      </w:r>
      <w:r w:rsidRPr="006567FB">
        <w:rPr>
          <w:rFonts w:cs="Arial"/>
        </w:rPr>
        <w:t>and</w:t>
      </w:r>
      <w:r w:rsidRPr="006567FB">
        <w:rPr>
          <w:rFonts w:cs="Arial"/>
          <w:b/>
        </w:rPr>
        <w:t xml:space="preserve"> the feat_GST1.2</w:t>
      </w:r>
      <w:r>
        <w:rPr>
          <w:rFonts w:cs="Arial"/>
          <w:lang w:val="fr-FR"/>
        </w:rPr>
        <w:t xml:space="preserve"> </w:t>
      </w:r>
      <w:r w:rsidRPr="006567FB">
        <w:rPr>
          <w:rFonts w:cs="Arial"/>
          <w:bCs/>
        </w:rPr>
        <w:t xml:space="preserve">in the following </w:t>
      </w:r>
      <w:proofErr w:type="gramStart"/>
      <w:r w:rsidRPr="006567FB">
        <w:rPr>
          <w:rFonts w:cs="Arial"/>
          <w:bCs/>
        </w:rPr>
        <w:t>space:</w:t>
      </w:r>
      <w:proofErr w:type="gramEnd"/>
    </w:p>
    <w:p w14:paraId="23E4546E" w14:textId="77777777" w:rsidR="00DC1B91" w:rsidRPr="00DC1B91" w:rsidRDefault="00DC1B91" w:rsidP="00DC1B91">
      <w:pPr>
        <w:spacing w:before="60" w:after="60" w:line="360" w:lineRule="auto"/>
        <w:rPr>
          <w:rFonts w:cs="Arial"/>
          <w:lang w:val="fr-FR"/>
        </w:rPr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811"/>
        <w:gridCol w:w="5496"/>
      </w:tblGrid>
      <w:tr w:rsidR="002F5703" w14:paraId="2468B447" w14:textId="77777777" w:rsidTr="008B6F7D">
        <w:tc>
          <w:tcPr>
            <w:tcW w:w="4106" w:type="dxa"/>
          </w:tcPr>
          <w:p w14:paraId="163432E1" w14:textId="77777777" w:rsidR="006567FB" w:rsidRDefault="006567FB" w:rsidP="008B6F7D">
            <w:pPr>
              <w:spacing w:before="60" w:after="60" w:line="360" w:lineRule="auto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Committed Added the delivery charge $25.</w:t>
            </w:r>
          </w:p>
        </w:tc>
        <w:tc>
          <w:tcPr>
            <w:tcW w:w="4201" w:type="dxa"/>
          </w:tcPr>
          <w:p w14:paraId="724383DA" w14:textId="77777777" w:rsidR="006567FB" w:rsidRDefault="00D93119" w:rsidP="008B6F7D">
            <w:pPr>
              <w:spacing w:before="60" w:after="60" w:line="360" w:lineRule="auto"/>
              <w:rPr>
                <w:rFonts w:ascii="Consolas" w:hAnsi="Consolas" w:cs="Consolas"/>
                <w:color w:val="000000"/>
                <w:sz w:val="18"/>
                <w:szCs w:val="18"/>
                <w:lang w:val="en-AU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AU"/>
              </w:rPr>
              <w:t>270bc7152f95120456c574a03032cea96e104a29</w:t>
            </w:r>
          </w:p>
          <w:p w14:paraId="6B90931D" w14:textId="6D0360A6" w:rsidR="002F5703" w:rsidRDefault="002F5703" w:rsidP="008B6F7D">
            <w:pPr>
              <w:spacing w:before="60" w:after="60" w:line="360" w:lineRule="auto"/>
              <w:rPr>
                <w:rFonts w:cs="Arial"/>
                <w:bCs/>
              </w:rPr>
            </w:pPr>
            <w:r>
              <w:rPr>
                <w:noProof/>
              </w:rPr>
              <w:drawing>
                <wp:inline distT="0" distB="0" distL="0" distR="0" wp14:anchorId="359FA65C" wp14:editId="13096CC9">
                  <wp:extent cx="3178304" cy="3163162"/>
                  <wp:effectExtent l="0" t="0" r="3175" b="0"/>
                  <wp:docPr id="1227631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631606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756" cy="318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703" w14:paraId="2ABC870D" w14:textId="77777777" w:rsidTr="008B6F7D">
        <w:tc>
          <w:tcPr>
            <w:tcW w:w="4106" w:type="dxa"/>
          </w:tcPr>
          <w:p w14:paraId="5FD8BB44" w14:textId="77777777" w:rsidR="006567FB" w:rsidRDefault="006567FB" w:rsidP="008B6F7D">
            <w:pPr>
              <w:spacing w:before="60" w:after="60" w:line="360" w:lineRule="auto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Committed feat_GST1.2</w:t>
            </w:r>
          </w:p>
        </w:tc>
        <w:tc>
          <w:tcPr>
            <w:tcW w:w="4201" w:type="dxa"/>
          </w:tcPr>
          <w:p w14:paraId="0FDEF52F" w14:textId="77777777" w:rsidR="006567FB" w:rsidRDefault="00D93119" w:rsidP="00D931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AU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AU"/>
              </w:rPr>
              <w:t>5b89079bccd16f8d8bb61c06dc5970226db1bd21</w:t>
            </w:r>
          </w:p>
          <w:p w14:paraId="3E00B869" w14:textId="77777777" w:rsidR="002F5703" w:rsidRDefault="002F5703" w:rsidP="00D931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AU"/>
              </w:rPr>
            </w:pPr>
          </w:p>
          <w:p w14:paraId="189517BE" w14:textId="3CAF5ACD" w:rsidR="002F5703" w:rsidRPr="00D93119" w:rsidRDefault="002F5703" w:rsidP="00D931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highlight w:val="white"/>
                <w:lang w:val="en-A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3B4F54" wp14:editId="345F0FB9">
                  <wp:extent cx="3352800" cy="3340913"/>
                  <wp:effectExtent l="0" t="0" r="0" b="0"/>
                  <wp:docPr id="34315721" name="Picture 34315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203507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227" cy="335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17E56" w14:textId="36A46910" w:rsidR="00DC1B91" w:rsidRDefault="00DC1B91" w:rsidP="003C15B7">
      <w:pPr>
        <w:spacing w:before="60" w:after="60" w:line="360" w:lineRule="auto"/>
      </w:pPr>
    </w:p>
    <w:p w14:paraId="0741C4C1" w14:textId="3A2E72FC" w:rsidR="007F72D6" w:rsidRPr="00F900D2" w:rsidRDefault="007F72D6" w:rsidP="007F72D6">
      <w:pPr>
        <w:pStyle w:val="ListParagraph"/>
        <w:numPr>
          <w:ilvl w:val="0"/>
          <w:numId w:val="39"/>
        </w:numPr>
        <w:spacing w:before="60" w:after="60" w:line="360" w:lineRule="auto"/>
        <w:rPr>
          <w:rFonts w:cs="Arial"/>
        </w:rPr>
      </w:pPr>
      <w:r>
        <w:rPr>
          <w:rFonts w:cs="Arial"/>
        </w:rPr>
        <w:t xml:space="preserve">In the </w:t>
      </w:r>
      <w:proofErr w:type="spellStart"/>
      <w:r>
        <w:rPr>
          <w:rFonts w:cs="Arial"/>
        </w:rPr>
        <w:t>MyMerge</w:t>
      </w:r>
      <w:proofErr w:type="spellEnd"/>
      <w:r>
        <w:rPr>
          <w:rFonts w:cs="Arial"/>
        </w:rPr>
        <w:t xml:space="preserve"> directory, s</w:t>
      </w:r>
      <w:r w:rsidRPr="00F900D2">
        <w:rPr>
          <w:rFonts w:cs="Arial"/>
        </w:rPr>
        <w:t xml:space="preserve">witch to the committed revision of </w:t>
      </w:r>
      <w:r w:rsidRPr="00F900D2">
        <w:rPr>
          <w:rFonts w:cs="Arial"/>
          <w:b/>
          <w:bCs/>
        </w:rPr>
        <w:t>Added the delivery charges $ 25.</w:t>
      </w:r>
      <w:r w:rsidRPr="00944301">
        <w:rPr>
          <w:rFonts w:cs="Arial"/>
        </w:rPr>
        <w:t xml:space="preserve"> (See Fig 1</w:t>
      </w:r>
      <w:r w:rsidR="00191EF9">
        <w:rPr>
          <w:rFonts w:cs="Arial"/>
        </w:rPr>
        <w:t>4</w:t>
      </w:r>
      <w:r w:rsidRPr="00944301">
        <w:rPr>
          <w:rFonts w:cs="Arial"/>
        </w:rPr>
        <w:t>)</w:t>
      </w:r>
    </w:p>
    <w:p w14:paraId="6557294F" w14:textId="1251E1D5" w:rsidR="52CDC1BA" w:rsidRDefault="52CDC1BA" w:rsidP="52CDC1BA">
      <w:pPr>
        <w:spacing w:before="60" w:after="60" w:line="360" w:lineRule="auto"/>
        <w:jc w:val="center"/>
        <w:rPr>
          <w:rFonts w:eastAsia="Calibri"/>
          <w:szCs w:val="20"/>
          <w:u w:val="single"/>
        </w:rPr>
      </w:pPr>
    </w:p>
    <w:p w14:paraId="3399B8A5" w14:textId="77777777" w:rsidR="00130252" w:rsidRDefault="00130252" w:rsidP="00130252">
      <w:pPr>
        <w:spacing w:before="60" w:after="60" w:line="360" w:lineRule="auto"/>
        <w:jc w:val="center"/>
      </w:pPr>
      <w:r>
        <w:rPr>
          <w:noProof/>
        </w:rPr>
        <w:drawing>
          <wp:inline distT="0" distB="0" distL="0" distR="0" wp14:anchorId="6CFFD620" wp14:editId="63969795">
            <wp:extent cx="3460369" cy="2260600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254" cy="226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B544" w14:textId="07BBA3A3" w:rsidR="03D5DF9B" w:rsidRDefault="03D5DF9B" w:rsidP="46FBDDC6">
      <w:pPr>
        <w:spacing w:before="60" w:after="60" w:line="360" w:lineRule="auto"/>
        <w:jc w:val="center"/>
        <w:rPr>
          <w:rFonts w:eastAsia="Calibri"/>
          <w:u w:val="single"/>
        </w:rPr>
      </w:pPr>
      <w:r w:rsidRPr="46FBDDC6">
        <w:rPr>
          <w:rFonts w:eastAsia="Calibri"/>
          <w:u w:val="single"/>
        </w:rPr>
        <w:t>Fig 1</w:t>
      </w:r>
      <w:r w:rsidR="00191EF9">
        <w:rPr>
          <w:rFonts w:eastAsia="Calibri"/>
          <w:u w:val="single"/>
        </w:rPr>
        <w:t>4</w:t>
      </w:r>
      <w:r w:rsidRPr="46FBDDC6">
        <w:rPr>
          <w:rFonts w:eastAsia="Calibri"/>
          <w:u w:val="single"/>
        </w:rPr>
        <w:t>. Check out the base version for creating patch</w:t>
      </w:r>
    </w:p>
    <w:p w14:paraId="44F59A22" w14:textId="77777777" w:rsidR="00D93119" w:rsidRDefault="00D93119" w:rsidP="46FBDDC6">
      <w:pPr>
        <w:spacing w:before="60" w:after="60" w:line="360" w:lineRule="auto"/>
        <w:jc w:val="center"/>
        <w:rPr>
          <w:rFonts w:eastAsia="Calibri"/>
          <w:u w:val="single"/>
        </w:rPr>
      </w:pPr>
    </w:p>
    <w:p w14:paraId="76217396" w14:textId="2CC48D04" w:rsidR="00D93119" w:rsidRDefault="00D93119" w:rsidP="46FBDDC6">
      <w:pPr>
        <w:spacing w:before="60" w:after="60" w:line="360" w:lineRule="auto"/>
        <w:jc w:val="center"/>
        <w:rPr>
          <w:rFonts w:eastAsia="Calibri"/>
          <w:u w:val="single"/>
        </w:rPr>
      </w:pPr>
      <w:r>
        <w:rPr>
          <w:noProof/>
        </w:rPr>
        <w:lastRenderedPageBreak/>
        <w:drawing>
          <wp:inline distT="0" distB="0" distL="0" distR="0" wp14:anchorId="0B62918C" wp14:editId="1DA450D9">
            <wp:extent cx="4295775" cy="3132509"/>
            <wp:effectExtent l="0" t="0" r="0" b="0"/>
            <wp:docPr id="2012049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49550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21380" cy="31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9FBE" w14:textId="64F4D491" w:rsidR="00D93119" w:rsidRDefault="00D93119" w:rsidP="46FBDDC6">
      <w:pPr>
        <w:spacing w:before="60" w:after="60" w:line="360" w:lineRule="auto"/>
        <w:jc w:val="center"/>
        <w:rPr>
          <w:rFonts w:eastAsia="Calibri"/>
          <w:u w:val="single"/>
        </w:rPr>
      </w:pPr>
      <w:r>
        <w:rPr>
          <w:noProof/>
        </w:rPr>
        <w:drawing>
          <wp:inline distT="0" distB="0" distL="0" distR="0" wp14:anchorId="1F8BB870" wp14:editId="4E2F5A88">
            <wp:extent cx="5495925" cy="3933825"/>
            <wp:effectExtent l="0" t="0" r="0" b="0"/>
            <wp:docPr id="615924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24696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6A82" w14:textId="5CB852BB" w:rsidR="00130252" w:rsidRDefault="00130252" w:rsidP="00130252">
      <w:pPr>
        <w:spacing w:before="60" w:after="60" w:line="360" w:lineRule="auto"/>
        <w:rPr>
          <w:rFonts w:cs="Arial"/>
        </w:rPr>
      </w:pPr>
    </w:p>
    <w:p w14:paraId="73F11699" w14:textId="77777777" w:rsidR="00D93119" w:rsidRDefault="00D93119" w:rsidP="00130252">
      <w:pPr>
        <w:spacing w:before="60" w:after="60" w:line="360" w:lineRule="auto"/>
        <w:rPr>
          <w:rFonts w:cs="Arial"/>
        </w:rPr>
      </w:pPr>
    </w:p>
    <w:p w14:paraId="3A11253C" w14:textId="77777777" w:rsidR="00D93119" w:rsidRDefault="00D93119" w:rsidP="00130252">
      <w:pPr>
        <w:spacing w:before="60" w:after="60" w:line="360" w:lineRule="auto"/>
        <w:rPr>
          <w:rFonts w:cs="Arial"/>
        </w:rPr>
      </w:pPr>
    </w:p>
    <w:p w14:paraId="0AC85DC4" w14:textId="77777777" w:rsidR="00D93119" w:rsidRDefault="00D93119" w:rsidP="00130252">
      <w:pPr>
        <w:spacing w:before="60" w:after="60" w:line="360" w:lineRule="auto"/>
        <w:rPr>
          <w:rFonts w:cs="Arial"/>
        </w:rPr>
      </w:pPr>
    </w:p>
    <w:p w14:paraId="7D0A4B6B" w14:textId="77777777" w:rsidR="00D93119" w:rsidRDefault="00D93119" w:rsidP="00130252">
      <w:pPr>
        <w:spacing w:before="60" w:after="60" w:line="360" w:lineRule="auto"/>
        <w:rPr>
          <w:rFonts w:cs="Arial"/>
        </w:rPr>
      </w:pPr>
    </w:p>
    <w:p w14:paraId="7CBF712B" w14:textId="77777777" w:rsidR="00D93119" w:rsidRDefault="00D93119" w:rsidP="00130252">
      <w:pPr>
        <w:spacing w:before="60" w:after="60" w:line="360" w:lineRule="auto"/>
        <w:rPr>
          <w:rFonts w:cs="Arial"/>
        </w:rPr>
      </w:pPr>
    </w:p>
    <w:p w14:paraId="517E348B" w14:textId="3416100E" w:rsidR="52CDC1BA" w:rsidRPr="007B2E7D" w:rsidRDefault="00FF776B" w:rsidP="52CDC1BA">
      <w:pPr>
        <w:pStyle w:val="ListParagraph"/>
        <w:numPr>
          <w:ilvl w:val="0"/>
          <w:numId w:val="39"/>
        </w:numPr>
        <w:spacing w:before="60" w:after="60" w:line="360" w:lineRule="auto"/>
        <w:rPr>
          <w:rFonts w:cs="Arial"/>
        </w:rPr>
      </w:pPr>
      <w:r w:rsidRPr="007B2E7D">
        <w:rPr>
          <w:rFonts w:cs="Arial"/>
        </w:rPr>
        <w:lastRenderedPageBreak/>
        <w:t>Generate a patch</w:t>
      </w:r>
      <w:proofErr w:type="gramStart"/>
      <w:r w:rsidRPr="007B2E7D">
        <w:rPr>
          <w:rFonts w:cs="Arial"/>
        </w:rPr>
        <w:t>:  (</w:t>
      </w:r>
      <w:proofErr w:type="gramEnd"/>
      <w:r w:rsidRPr="007B2E7D">
        <w:rPr>
          <w:rFonts w:cs="Arial"/>
        </w:rPr>
        <w:t>See  Fig  1</w:t>
      </w:r>
      <w:r w:rsidR="00191EF9">
        <w:rPr>
          <w:rFonts w:cs="Arial"/>
        </w:rPr>
        <w:t>5</w:t>
      </w:r>
      <w:r w:rsidRPr="007B2E7D">
        <w:rPr>
          <w:rFonts w:cs="Arial"/>
        </w:rPr>
        <w:t>)</w:t>
      </w:r>
    </w:p>
    <w:p w14:paraId="7DBBCCC3" w14:textId="77777777" w:rsidR="00130252" w:rsidRDefault="00130252" w:rsidP="00130252">
      <w:pPr>
        <w:spacing w:before="60" w:after="60" w:line="360" w:lineRule="auto"/>
        <w:ind w:left="720"/>
        <w:rPr>
          <w:rFonts w:cs="Arial"/>
        </w:rPr>
      </w:pPr>
      <w:r w:rsidRPr="00A12288">
        <w:rPr>
          <w:rFonts w:cs="Arial"/>
          <w:b/>
        </w:rPr>
        <w:t>From:</w:t>
      </w:r>
      <w:r>
        <w:rPr>
          <w:rFonts w:cs="Arial"/>
        </w:rPr>
        <w:t xml:space="preserve">    </w:t>
      </w:r>
      <w:r w:rsidRPr="00100451">
        <w:rPr>
          <w:rFonts w:cs="Arial"/>
          <w:b/>
        </w:rPr>
        <w:t>the Added the delivery Charge $25</w:t>
      </w:r>
    </w:p>
    <w:p w14:paraId="28AB4310" w14:textId="0BDDED23" w:rsidR="00130252" w:rsidRDefault="00130252" w:rsidP="00130252">
      <w:pPr>
        <w:spacing w:before="60" w:after="60" w:line="360" w:lineRule="auto"/>
        <w:ind w:left="720"/>
        <w:rPr>
          <w:rFonts w:cs="Arial"/>
          <w:b/>
        </w:rPr>
      </w:pPr>
      <w:r w:rsidRPr="00A12288">
        <w:rPr>
          <w:rFonts w:cs="Arial"/>
          <w:b/>
        </w:rPr>
        <w:t>To:</w:t>
      </w:r>
      <w:r>
        <w:rPr>
          <w:rFonts w:cs="Arial"/>
        </w:rPr>
        <w:t xml:space="preserve">    </w:t>
      </w:r>
      <w:r w:rsidRPr="00100451">
        <w:rPr>
          <w:rFonts w:cs="Arial"/>
          <w:b/>
        </w:rPr>
        <w:t>the feat_GST1.2</w:t>
      </w:r>
    </w:p>
    <w:p w14:paraId="5BDF19E0" w14:textId="18F08F21" w:rsidR="007B2E7D" w:rsidRDefault="007B2E7D" w:rsidP="00130252">
      <w:pPr>
        <w:spacing w:before="60" w:after="60" w:line="360" w:lineRule="auto"/>
        <w:ind w:left="720"/>
        <w:rPr>
          <w:rFonts w:cs="Arial"/>
          <w:b/>
        </w:rPr>
      </w:pPr>
    </w:p>
    <w:p w14:paraId="5FAF95EA" w14:textId="6E17234C" w:rsidR="007B2E7D" w:rsidRDefault="007B2E7D" w:rsidP="00130252">
      <w:pPr>
        <w:spacing w:before="60" w:after="60" w:line="360" w:lineRule="auto"/>
        <w:ind w:left="720"/>
        <w:rPr>
          <w:rFonts w:cs="Arial"/>
          <w:b/>
        </w:rPr>
      </w:pPr>
    </w:p>
    <w:p w14:paraId="08B20D07" w14:textId="31AA871B" w:rsidR="007B2E7D" w:rsidRDefault="007B2E7D" w:rsidP="00130252">
      <w:pPr>
        <w:spacing w:before="60" w:after="60" w:line="360" w:lineRule="auto"/>
        <w:ind w:left="720"/>
        <w:rPr>
          <w:rFonts w:cs="Arial"/>
          <w:b/>
        </w:rPr>
      </w:pPr>
    </w:p>
    <w:p w14:paraId="760DEE2C" w14:textId="0F77063F" w:rsidR="007B2E7D" w:rsidRDefault="007B2E7D" w:rsidP="00130252">
      <w:pPr>
        <w:spacing w:before="60" w:after="60" w:line="360" w:lineRule="auto"/>
        <w:ind w:left="720"/>
        <w:rPr>
          <w:rFonts w:cs="Arial"/>
          <w:b/>
        </w:rPr>
      </w:pPr>
    </w:p>
    <w:p w14:paraId="643766E4" w14:textId="78567883" w:rsidR="007B2E7D" w:rsidRDefault="007B2E7D" w:rsidP="00130252">
      <w:pPr>
        <w:spacing w:before="60" w:after="60" w:line="360" w:lineRule="auto"/>
        <w:ind w:left="720"/>
        <w:rPr>
          <w:rFonts w:cs="Arial"/>
        </w:rPr>
      </w:pPr>
    </w:p>
    <w:p w14:paraId="285A31C7" w14:textId="62603494" w:rsidR="007B2E7D" w:rsidRDefault="007B2E7D" w:rsidP="00130252">
      <w:pPr>
        <w:spacing w:before="60" w:after="60" w:line="360" w:lineRule="auto"/>
        <w:ind w:left="720"/>
        <w:rPr>
          <w:rFonts w:cs="Arial"/>
        </w:rPr>
      </w:pPr>
    </w:p>
    <w:p w14:paraId="1F5D89F6" w14:textId="1A5F6130" w:rsidR="007B2E7D" w:rsidRDefault="00CD3F1A" w:rsidP="00130252">
      <w:pPr>
        <w:spacing w:before="60" w:after="60" w:line="360" w:lineRule="auto"/>
        <w:ind w:left="720"/>
        <w:rPr>
          <w:rFonts w:cs="Arial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786DFB2" wp14:editId="019F46E0">
                <wp:simplePos x="0" y="0"/>
                <wp:positionH relativeFrom="column">
                  <wp:posOffset>4184650</wp:posOffset>
                </wp:positionH>
                <wp:positionV relativeFrom="paragraph">
                  <wp:posOffset>-171450</wp:posOffset>
                </wp:positionV>
                <wp:extent cx="1634490" cy="1657350"/>
                <wp:effectExtent l="609600" t="0" r="22860" b="19050"/>
                <wp:wrapNone/>
                <wp:docPr id="5" name="Speech Bubble: Rectangle with Corners Round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1657350"/>
                        </a:xfrm>
                        <a:prstGeom prst="wedgeRoundRectCallout">
                          <a:avLst>
                            <a:gd name="adj1" fmla="val -119167"/>
                            <a:gd name="adj2" fmla="val 1203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D437" w14:textId="274D7C5A" w:rsidR="002522C0" w:rsidRPr="002522C0" w:rsidRDefault="002522C0" w:rsidP="002522C0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522C0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Note: Pay attention to where the patches are generated. You need to submit this working directory with the serial patch</w:t>
                            </w:r>
                            <w:r w:rsidR="007B2E7D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es</w:t>
                            </w:r>
                            <w:r w:rsidR="004B21D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to LEARN</w:t>
                            </w:r>
                            <w:r w:rsidRPr="002522C0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marking.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6DFB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5" o:spid="_x0000_s1026" type="#_x0000_t62" style="position:absolute;left:0;text-align:left;margin-left:329.5pt;margin-top:-13.5pt;width:128.7pt;height:130.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" adj="-14940,13400" filled="f" strokecolor="#1f3763 [1604]" strokeweight="1pt">
                <v:textbox>
                  <w:txbxContent>
                    <w:p w14:paraId="30A9D437" w14:textId="274D7C5A" w:rsidR="002522C0" w:rsidRPr="002522C0" w:rsidRDefault="002522C0" w:rsidP="002522C0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2522C0">
                        <w:rPr>
                          <w:color w:val="000000" w:themeColor="text1"/>
                          <w:sz w:val="18"/>
                          <w:szCs w:val="18"/>
                        </w:rPr>
                        <w:t>Note: Pay attention to where the patches are generated. You need to submit this working directory with the serial patch</w:t>
                      </w:r>
                      <w:r w:rsidR="007B2E7D">
                        <w:rPr>
                          <w:color w:val="000000" w:themeColor="text1"/>
                          <w:sz w:val="18"/>
                          <w:szCs w:val="18"/>
                        </w:rPr>
                        <w:t>es</w:t>
                      </w:r>
                      <w:r w:rsidR="004B21D7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to LEARN</w:t>
                      </w:r>
                      <w:r w:rsidRPr="002522C0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for marking.</w:t>
                      </w:r>
                    </w:p>
                  </w:txbxContent>
                </v:textbox>
              </v:shape>
            </w:pict>
          </mc:Fallback>
        </mc:AlternateContent>
      </w:r>
    </w:p>
    <w:p w14:paraId="4D3877C8" w14:textId="23BFB1B1" w:rsidR="00130252" w:rsidRDefault="00130252" w:rsidP="00CD3F1A">
      <w:pPr>
        <w:spacing w:before="60" w:after="60" w:line="360" w:lineRule="auto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1D3BC18" wp14:editId="297EEDCF">
                <wp:simplePos x="0" y="0"/>
                <wp:positionH relativeFrom="column">
                  <wp:posOffset>4572000</wp:posOffset>
                </wp:positionH>
                <wp:positionV relativeFrom="paragraph">
                  <wp:posOffset>1558925</wp:posOffset>
                </wp:positionV>
                <wp:extent cx="946150" cy="635000"/>
                <wp:effectExtent l="781050" t="0" r="25400" b="12700"/>
                <wp:wrapNone/>
                <wp:docPr id="24" name="Speech Bubble: Rectangle with Corners Round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635000"/>
                        </a:xfrm>
                        <a:prstGeom prst="wedgeRoundRectCallout">
                          <a:avLst>
                            <a:gd name="adj1" fmla="val -126539"/>
                            <a:gd name="adj2" fmla="val -3818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359CFB" w14:textId="5B58E7D8" w:rsidR="007D39F4" w:rsidRPr="00E42115" w:rsidRDefault="007D39F4" w:rsidP="00E42115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4211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Use your own revision number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</w:t>
                            </w:r>
                            <w:r w:rsidRPr="00E4211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3BC18" id="Speech Bubble: Rectangle with Corners Rounded 24" o:spid="_x0000_s1027" type="#_x0000_t62" style="position:absolute;margin-left:5in;margin-top:122.75pt;width:74.5pt;height:5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" adj="-16532,2551" fillcolor="white [3212]" strokecolor="black [3213]">
                <v:textbox>
                  <w:txbxContent>
                    <w:p w14:paraId="5F359CFB" w14:textId="5B58E7D8" w:rsidR="007D39F4" w:rsidRPr="00E42115" w:rsidRDefault="007D39F4" w:rsidP="00E42115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E42115">
                        <w:rPr>
                          <w:color w:val="000000" w:themeColor="text1"/>
                          <w:sz w:val="18"/>
                          <w:szCs w:val="18"/>
                        </w:rPr>
                        <w:t>Use your own revision number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</w:t>
                      </w:r>
                      <w:r w:rsidRPr="00E42115">
                        <w:rPr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637A3F1" wp14:editId="6F991EBA">
            <wp:extent cx="4285641" cy="2644140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92242" cy="26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CC1E" w14:textId="4695D0CE" w:rsidR="19B19F4A" w:rsidRDefault="19B19F4A" w:rsidP="46FBDDC6">
      <w:pPr>
        <w:spacing w:before="60" w:after="60" w:line="360" w:lineRule="auto"/>
        <w:jc w:val="center"/>
        <w:rPr>
          <w:rFonts w:eastAsia="Calibri"/>
          <w:u w:val="single"/>
        </w:rPr>
      </w:pPr>
      <w:r w:rsidRPr="46FBDDC6">
        <w:rPr>
          <w:rFonts w:eastAsia="Calibri"/>
          <w:u w:val="single"/>
        </w:rPr>
        <w:t>Fig</w:t>
      </w:r>
      <w:r w:rsidR="0DECD6C6" w:rsidRPr="46FBDDC6">
        <w:rPr>
          <w:rFonts w:eastAsia="Calibri"/>
          <w:u w:val="single"/>
        </w:rPr>
        <w:t xml:space="preserve"> 1</w:t>
      </w:r>
      <w:r w:rsidR="00191EF9">
        <w:rPr>
          <w:rFonts w:eastAsia="Calibri"/>
          <w:u w:val="single"/>
        </w:rPr>
        <w:t>5</w:t>
      </w:r>
      <w:r w:rsidR="0DECD6C6" w:rsidRPr="46FBDDC6">
        <w:rPr>
          <w:rFonts w:eastAsia="Calibri"/>
          <w:u w:val="single"/>
        </w:rPr>
        <w:t>. Marking the range of revision numbers in creating patch</w:t>
      </w:r>
    </w:p>
    <w:p w14:paraId="6018ED11" w14:textId="77777777" w:rsidR="00D93119" w:rsidRDefault="00D93119" w:rsidP="46FBDDC6">
      <w:pPr>
        <w:spacing w:before="60" w:after="60" w:line="360" w:lineRule="auto"/>
        <w:jc w:val="center"/>
        <w:rPr>
          <w:rFonts w:eastAsia="Calibri"/>
          <w:u w:val="single"/>
        </w:rPr>
      </w:pPr>
    </w:p>
    <w:p w14:paraId="3001A3C0" w14:textId="49F3C355" w:rsidR="00D93119" w:rsidRDefault="00D93119" w:rsidP="46FBDDC6">
      <w:pPr>
        <w:spacing w:before="60" w:after="60" w:line="360" w:lineRule="auto"/>
        <w:jc w:val="center"/>
        <w:rPr>
          <w:rFonts w:eastAsia="Calibri"/>
        </w:rPr>
      </w:pPr>
      <w:r>
        <w:rPr>
          <w:noProof/>
        </w:rPr>
        <w:lastRenderedPageBreak/>
        <w:drawing>
          <wp:inline distT="0" distB="0" distL="0" distR="0" wp14:anchorId="279971C4" wp14:editId="44AE3688">
            <wp:extent cx="5514975" cy="3962400"/>
            <wp:effectExtent l="0" t="0" r="0" b="0"/>
            <wp:docPr id="1946893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93003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E204" w14:textId="264AC1C0" w:rsidR="00130252" w:rsidRDefault="00130252" w:rsidP="00130252">
      <w:pPr>
        <w:spacing w:before="60" w:after="60" w:line="360" w:lineRule="auto"/>
        <w:rPr>
          <w:rFonts w:cs="Arial"/>
          <w:szCs w:val="20"/>
          <w:lang w:val="fr-FR"/>
        </w:rPr>
      </w:pPr>
    </w:p>
    <w:p w14:paraId="2CCE82F4" w14:textId="5E26F902" w:rsidR="00EB4BC9" w:rsidRPr="00376098" w:rsidRDefault="006C45FE" w:rsidP="00EB4BC9">
      <w:pPr>
        <w:pStyle w:val="ListParagraph"/>
        <w:spacing w:before="60" w:after="60" w:line="360" w:lineRule="auto"/>
        <w:ind w:left="0"/>
        <w:rPr>
          <w:rFonts w:cs="Arial"/>
        </w:rPr>
      </w:pPr>
      <w:r>
        <w:rPr>
          <w:rFonts w:cs="Arial"/>
        </w:rPr>
        <w:t xml:space="preserve">Your submission </w:t>
      </w:r>
      <w:r w:rsidR="006B4916">
        <w:rPr>
          <w:rFonts w:cs="Arial"/>
        </w:rPr>
        <w:t xml:space="preserve">for this task </w:t>
      </w:r>
      <w:r>
        <w:rPr>
          <w:rFonts w:cs="Arial"/>
        </w:rPr>
        <w:t>should</w:t>
      </w:r>
      <w:r w:rsidR="00EB4BC9" w:rsidRPr="00376098">
        <w:rPr>
          <w:rFonts w:cs="Arial"/>
        </w:rPr>
        <w:t xml:space="preserve"> capture the following screen shots:</w:t>
      </w:r>
    </w:p>
    <w:p w14:paraId="09829AAB" w14:textId="271837FB" w:rsidR="00EB4BC9" w:rsidRPr="008918A7" w:rsidRDefault="006C45FE" w:rsidP="001D00F5">
      <w:pPr>
        <w:pStyle w:val="ListParagraph"/>
        <w:numPr>
          <w:ilvl w:val="0"/>
          <w:numId w:val="20"/>
        </w:numPr>
        <w:spacing w:before="60" w:after="60" w:line="360" w:lineRule="auto"/>
        <w:rPr>
          <w:rFonts w:cs="Arial"/>
          <w:lang w:val="fr-FR"/>
        </w:rPr>
      </w:pPr>
      <w:r>
        <w:rPr>
          <w:rFonts w:cs="Arial"/>
        </w:rPr>
        <w:t xml:space="preserve">A </w:t>
      </w:r>
      <w:r w:rsidR="00923CCE">
        <w:rPr>
          <w:rFonts w:cs="Arial"/>
        </w:rPr>
        <w:t>s</w:t>
      </w:r>
      <w:r w:rsidR="00EB4BC9" w:rsidRPr="008918A7">
        <w:rPr>
          <w:rFonts w:cs="Arial"/>
        </w:rPr>
        <w:t>creen shot</w:t>
      </w:r>
      <w:r w:rsidR="00EB4BC9" w:rsidRPr="726D2E17">
        <w:rPr>
          <w:rFonts w:cs="Arial"/>
          <w:lang w:val="fr-FR"/>
        </w:rPr>
        <w:t xml:space="preserve"> must show the </w:t>
      </w:r>
      <w:r w:rsidR="00EB4BC9" w:rsidRPr="726D2E17">
        <w:rPr>
          <w:rFonts w:cs="Arial"/>
          <w:lang w:val="en-AU"/>
        </w:rPr>
        <w:t>revision</w:t>
      </w:r>
      <w:r w:rsidR="00EB4BC9" w:rsidRPr="726D2E17">
        <w:rPr>
          <w:rFonts w:cs="Arial"/>
          <w:lang w:val="fr-FR"/>
        </w:rPr>
        <w:t xml:space="preserve"> </w:t>
      </w:r>
      <w:proofErr w:type="spellStart"/>
      <w:r w:rsidR="78D1B27E" w:rsidRPr="726D2E17">
        <w:rPr>
          <w:rFonts w:cs="Arial"/>
          <w:lang w:val="fr-FR"/>
        </w:rPr>
        <w:t>number</w:t>
      </w:r>
      <w:proofErr w:type="spellEnd"/>
      <w:r w:rsidR="00EB4BC9" w:rsidRPr="726D2E17">
        <w:rPr>
          <w:rFonts w:cs="Arial"/>
          <w:lang w:val="fr-FR"/>
        </w:rPr>
        <w:t xml:space="preserve"> </w:t>
      </w:r>
      <w:r w:rsidR="00EB4BC9" w:rsidRPr="008918A7">
        <w:rPr>
          <w:rFonts w:cs="Arial"/>
          <w:lang w:val="fr-FR"/>
        </w:rPr>
        <w:t xml:space="preserve">of </w:t>
      </w:r>
      <w:r w:rsidR="00EB4BC9" w:rsidRPr="008918A7">
        <w:rPr>
          <w:rFonts w:cs="Arial"/>
          <w:b/>
          <w:bCs/>
          <w:lang w:val="fr-FR"/>
        </w:rPr>
        <w:t xml:space="preserve">the Added </w:t>
      </w:r>
      <w:r w:rsidR="00EB4BC9" w:rsidRPr="00405133">
        <w:rPr>
          <w:rFonts w:cs="Arial"/>
          <w:b/>
          <w:bCs/>
          <w:lang w:val="fr-FR"/>
        </w:rPr>
        <w:t>t</w:t>
      </w:r>
      <w:r w:rsidR="00EB4BC9" w:rsidRPr="008918A7">
        <w:rPr>
          <w:rFonts w:cs="Arial"/>
          <w:b/>
        </w:rPr>
        <w:t xml:space="preserve">he delivery Charge $25 </w:t>
      </w:r>
      <w:r w:rsidR="00EB4BC9" w:rsidRPr="726D2E17">
        <w:rPr>
          <w:rFonts w:cs="Arial"/>
        </w:rPr>
        <w:t>and</w:t>
      </w:r>
      <w:r w:rsidR="00EB4BC9" w:rsidRPr="008918A7">
        <w:rPr>
          <w:rFonts w:cs="Arial"/>
          <w:b/>
        </w:rPr>
        <w:t xml:space="preserve"> the feat_GST1.2</w:t>
      </w:r>
    </w:p>
    <w:p w14:paraId="7274454B" w14:textId="2929F83A" w:rsidR="00EB4BC9" w:rsidRPr="00D93119" w:rsidRDefault="006C45FE" w:rsidP="001D00F5">
      <w:pPr>
        <w:pStyle w:val="ListParagraph"/>
        <w:numPr>
          <w:ilvl w:val="0"/>
          <w:numId w:val="20"/>
        </w:numPr>
        <w:spacing w:before="60" w:after="60" w:line="360" w:lineRule="auto"/>
        <w:rPr>
          <w:rFonts w:cs="Arial"/>
          <w:bCs/>
          <w:lang w:val="fr-FR"/>
        </w:rPr>
      </w:pPr>
      <w:r>
        <w:rPr>
          <w:rFonts w:cs="Arial"/>
          <w:bCs/>
        </w:rPr>
        <w:t xml:space="preserve">A </w:t>
      </w:r>
      <w:r w:rsidR="00923CCE">
        <w:rPr>
          <w:rFonts w:cs="Arial"/>
          <w:bCs/>
        </w:rPr>
        <w:t>s</w:t>
      </w:r>
      <w:r w:rsidR="00EB4BC9" w:rsidRPr="008918A7">
        <w:rPr>
          <w:rFonts w:cs="Arial"/>
          <w:bCs/>
        </w:rPr>
        <w:t xml:space="preserve">creen shot </w:t>
      </w:r>
      <w:r w:rsidR="00EB4BC9">
        <w:rPr>
          <w:rFonts w:cs="Arial"/>
          <w:bCs/>
        </w:rPr>
        <w:t>must show the serial patch files have been created in the directory.</w:t>
      </w:r>
    </w:p>
    <w:p w14:paraId="6922E56C" w14:textId="04FC66BB" w:rsidR="00D93119" w:rsidRPr="00CA050E" w:rsidRDefault="00D93119" w:rsidP="00D93119">
      <w:pPr>
        <w:pStyle w:val="ListParagraph"/>
        <w:spacing w:before="60" w:after="60" w:line="360" w:lineRule="auto"/>
        <w:rPr>
          <w:rFonts w:cs="Arial"/>
          <w:bCs/>
          <w:lang w:val="fr-FR"/>
        </w:rPr>
      </w:pPr>
      <w:r>
        <w:rPr>
          <w:noProof/>
        </w:rPr>
        <w:drawing>
          <wp:inline distT="0" distB="0" distL="0" distR="0" wp14:anchorId="61FDD6B1" wp14:editId="62A98793">
            <wp:extent cx="5731510" cy="1760855"/>
            <wp:effectExtent l="0" t="0" r="2540" b="0"/>
            <wp:docPr id="1557970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70936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CBF8" w14:textId="776A0ADF" w:rsidR="008918A7" w:rsidRPr="008918A7" w:rsidRDefault="008918A7" w:rsidP="008918A7">
      <w:pPr>
        <w:pStyle w:val="ListParagraph"/>
        <w:spacing w:before="60" w:after="60" w:line="360" w:lineRule="auto"/>
        <w:rPr>
          <w:rFonts w:cs="Arial"/>
          <w:bCs/>
          <w:lang w:val="fr-FR"/>
        </w:rPr>
      </w:pPr>
    </w:p>
    <w:p w14:paraId="393CE936" w14:textId="77777777" w:rsidR="00062BA0" w:rsidRDefault="00FF5813" w:rsidP="00062BA0">
      <w:pPr>
        <w:spacing w:before="60" w:after="60" w:line="360" w:lineRule="auto"/>
        <w:rPr>
          <w:rFonts w:cs="Arial"/>
          <w:b/>
          <w:bCs/>
          <w:szCs w:val="20"/>
          <w:lang w:val="fr-FR"/>
        </w:rPr>
      </w:pPr>
      <w:proofErr w:type="spellStart"/>
      <w:r w:rsidRPr="00FF5813">
        <w:rPr>
          <w:rFonts w:cs="Arial"/>
          <w:b/>
          <w:bCs/>
          <w:szCs w:val="20"/>
          <w:lang w:val="fr-FR"/>
        </w:rPr>
        <w:t>Submission</w:t>
      </w:r>
      <w:proofErr w:type="spellEnd"/>
      <w:r w:rsidRPr="00FF5813">
        <w:rPr>
          <w:rFonts w:cs="Arial"/>
          <w:b/>
          <w:bCs/>
          <w:szCs w:val="20"/>
          <w:lang w:val="fr-FR"/>
        </w:rPr>
        <w:t xml:space="preserve"> </w:t>
      </w:r>
      <w:proofErr w:type="spellStart"/>
      <w:proofErr w:type="gramStart"/>
      <w:r w:rsidRPr="00FF5813">
        <w:rPr>
          <w:rFonts w:cs="Arial"/>
          <w:b/>
          <w:bCs/>
          <w:szCs w:val="20"/>
          <w:lang w:val="fr-FR"/>
        </w:rPr>
        <w:t>requirements</w:t>
      </w:r>
      <w:proofErr w:type="spellEnd"/>
      <w:r w:rsidRPr="00FF5813">
        <w:rPr>
          <w:rFonts w:cs="Arial"/>
          <w:b/>
          <w:bCs/>
          <w:szCs w:val="20"/>
          <w:lang w:val="fr-FR"/>
        </w:rPr>
        <w:t>:</w:t>
      </w:r>
      <w:proofErr w:type="gramEnd"/>
    </w:p>
    <w:p w14:paraId="1D242B14" w14:textId="37461FEC" w:rsidR="00A02E61" w:rsidRPr="00A02E61" w:rsidRDefault="00A02E61" w:rsidP="00A02E61">
      <w:pPr>
        <w:spacing w:before="60" w:after="60" w:line="360" w:lineRule="auto"/>
        <w:rPr>
          <w:rFonts w:cs="Arial"/>
          <w:b/>
          <w:lang w:val="fr-FR"/>
        </w:rPr>
      </w:pPr>
      <w:proofErr w:type="spellStart"/>
      <w:r w:rsidRPr="025E8353">
        <w:rPr>
          <w:rFonts w:cs="Arial"/>
          <w:lang w:val="fr-FR"/>
        </w:rPr>
        <w:t>Upload</w:t>
      </w:r>
      <w:proofErr w:type="spellEnd"/>
      <w:r w:rsidRPr="025E8353">
        <w:rPr>
          <w:rFonts w:cs="Arial"/>
          <w:lang w:val="fr-FR"/>
        </w:rPr>
        <w:t xml:space="preserve"> a zip file </w:t>
      </w:r>
      <w:r>
        <w:rPr>
          <w:rFonts w:cs="Arial"/>
          <w:lang w:val="fr-FR"/>
        </w:rPr>
        <w:t xml:space="preserve">to LEARN </w:t>
      </w:r>
      <w:proofErr w:type="spellStart"/>
      <w:r w:rsidRPr="025E8353">
        <w:rPr>
          <w:rFonts w:cs="Arial"/>
          <w:lang w:val="fr-FR"/>
        </w:rPr>
        <w:t>with</w:t>
      </w:r>
      <w:proofErr w:type="spellEnd"/>
      <w:r w:rsidRPr="025E8353">
        <w:rPr>
          <w:rFonts w:cs="Arial"/>
          <w:lang w:val="fr-FR"/>
        </w:rPr>
        <w:t xml:space="preserve"> the </w:t>
      </w:r>
      <w:proofErr w:type="spellStart"/>
      <w:r w:rsidRPr="025E8353">
        <w:rPr>
          <w:rFonts w:cs="Arial"/>
          <w:lang w:val="fr-FR"/>
        </w:rPr>
        <w:t>following</w:t>
      </w:r>
      <w:proofErr w:type="spellEnd"/>
      <w:r w:rsidRPr="025E8353">
        <w:rPr>
          <w:rFonts w:cs="Arial"/>
          <w:lang w:val="fr-FR"/>
        </w:rPr>
        <w:t> </w:t>
      </w:r>
      <w:proofErr w:type="gramStart"/>
      <w:r w:rsidRPr="025E8353">
        <w:rPr>
          <w:rFonts w:cs="Arial"/>
          <w:lang w:val="fr-FR"/>
        </w:rPr>
        <w:t>items:</w:t>
      </w:r>
      <w:proofErr w:type="gramEnd"/>
    </w:p>
    <w:p w14:paraId="0F9566B9" w14:textId="77777777" w:rsidR="00A02E61" w:rsidRDefault="00A02E61" w:rsidP="00A02E61">
      <w:pPr>
        <w:pStyle w:val="ListParagraph"/>
        <w:numPr>
          <w:ilvl w:val="0"/>
          <w:numId w:val="41"/>
        </w:numPr>
        <w:spacing w:before="60" w:after="60" w:line="360" w:lineRule="auto"/>
        <w:ind w:left="851" w:hanging="284"/>
        <w:rPr>
          <w:rFonts w:cs="Arial"/>
          <w:lang w:val="fr-FR"/>
        </w:rPr>
      </w:pPr>
      <w:r w:rsidRPr="025E8353">
        <w:rPr>
          <w:rFonts w:cs="Arial"/>
          <w:lang w:val="fr-FR"/>
        </w:rPr>
        <w:t xml:space="preserve">A Word document </w:t>
      </w:r>
      <w:proofErr w:type="spellStart"/>
      <w:r w:rsidRPr="025E8353">
        <w:rPr>
          <w:rFonts w:cs="Arial"/>
          <w:lang w:val="fr-FR"/>
        </w:rPr>
        <w:t>with</w:t>
      </w:r>
      <w:proofErr w:type="spellEnd"/>
      <w:r w:rsidRPr="025E8353">
        <w:rPr>
          <w:rFonts w:cs="Arial"/>
          <w:lang w:val="fr-FR"/>
        </w:rPr>
        <w:t xml:space="preserve"> the screen shots and </w:t>
      </w:r>
      <w:proofErr w:type="spellStart"/>
      <w:r w:rsidRPr="025E8353">
        <w:rPr>
          <w:rFonts w:cs="Arial"/>
          <w:lang w:val="fr-FR"/>
        </w:rPr>
        <w:t>your</w:t>
      </w:r>
      <w:proofErr w:type="spellEnd"/>
      <w:r w:rsidRPr="025E8353">
        <w:rPr>
          <w:rFonts w:cs="Arial"/>
          <w:lang w:val="fr-FR"/>
        </w:rPr>
        <w:t xml:space="preserve"> </w:t>
      </w:r>
      <w:proofErr w:type="spellStart"/>
      <w:r w:rsidRPr="025E8353">
        <w:rPr>
          <w:rFonts w:cs="Arial"/>
          <w:lang w:val="fr-FR"/>
        </w:rPr>
        <w:t>answer</w:t>
      </w:r>
      <w:proofErr w:type="spellEnd"/>
      <w:r w:rsidRPr="025E8353">
        <w:rPr>
          <w:rFonts w:cs="Arial"/>
          <w:lang w:val="fr-FR"/>
        </w:rPr>
        <w:t xml:space="preserve"> for </w:t>
      </w:r>
      <w:proofErr w:type="spellStart"/>
      <w:r w:rsidRPr="025E8353">
        <w:rPr>
          <w:rFonts w:cs="Arial"/>
          <w:lang w:val="fr-FR"/>
        </w:rPr>
        <w:t>each</w:t>
      </w:r>
      <w:proofErr w:type="spellEnd"/>
      <w:r w:rsidRPr="025E8353">
        <w:rPr>
          <w:rFonts w:cs="Arial"/>
          <w:lang w:val="fr-FR"/>
        </w:rPr>
        <w:t xml:space="preserve"> </w:t>
      </w:r>
      <w:proofErr w:type="spellStart"/>
      <w:r w:rsidRPr="025E8353">
        <w:rPr>
          <w:rFonts w:cs="Arial"/>
          <w:lang w:val="fr-FR"/>
        </w:rPr>
        <w:t>task</w:t>
      </w:r>
      <w:proofErr w:type="spellEnd"/>
      <w:r w:rsidRPr="025E8353">
        <w:rPr>
          <w:rFonts w:cs="Arial"/>
          <w:lang w:val="fr-FR"/>
        </w:rPr>
        <w:t>.</w:t>
      </w:r>
    </w:p>
    <w:p w14:paraId="7192937B" w14:textId="77777777" w:rsidR="00A02E61" w:rsidRDefault="00A02E61" w:rsidP="00A02E61">
      <w:pPr>
        <w:pStyle w:val="ListParagraph"/>
        <w:numPr>
          <w:ilvl w:val="0"/>
          <w:numId w:val="41"/>
        </w:numPr>
        <w:spacing w:before="60" w:after="60" w:line="360" w:lineRule="auto"/>
        <w:ind w:left="851" w:hanging="284"/>
        <w:rPr>
          <w:rFonts w:cs="Arial"/>
          <w:lang w:val="fr-FR"/>
        </w:rPr>
      </w:pPr>
      <w:r w:rsidRPr="025E8353">
        <w:rPr>
          <w:rFonts w:cs="Arial"/>
          <w:lang w:val="fr-FR"/>
        </w:rPr>
        <w:t xml:space="preserve">The </w:t>
      </w:r>
      <w:proofErr w:type="spellStart"/>
      <w:r w:rsidRPr="025E8353">
        <w:rPr>
          <w:rFonts w:cs="Arial"/>
          <w:lang w:val="fr-FR"/>
        </w:rPr>
        <w:t>zipped</w:t>
      </w:r>
      <w:proofErr w:type="spellEnd"/>
      <w:r w:rsidRPr="025E8353">
        <w:rPr>
          <w:rFonts w:cs="Arial"/>
          <w:lang w:val="fr-FR"/>
        </w:rPr>
        <w:t xml:space="preserve"> C# code in the </w:t>
      </w:r>
      <w:proofErr w:type="spellStart"/>
      <w:r w:rsidRPr="025E8353">
        <w:rPr>
          <w:rFonts w:cs="Arial"/>
          <w:lang w:val="fr-FR"/>
        </w:rPr>
        <w:t>MyMerge</w:t>
      </w:r>
      <w:proofErr w:type="spellEnd"/>
      <w:r w:rsidRPr="025E8353">
        <w:rPr>
          <w:rFonts w:cs="Arial"/>
          <w:lang w:val="fr-FR"/>
        </w:rPr>
        <w:t xml:space="preserve"> directory.</w:t>
      </w:r>
    </w:p>
    <w:p w14:paraId="1F30D271" w14:textId="77777777" w:rsidR="00A02E61" w:rsidRPr="00FF5813" w:rsidRDefault="00A02E61" w:rsidP="00A02E61">
      <w:pPr>
        <w:pStyle w:val="ListParagraph"/>
        <w:numPr>
          <w:ilvl w:val="0"/>
          <w:numId w:val="41"/>
        </w:numPr>
        <w:spacing w:before="60" w:after="60" w:line="360" w:lineRule="auto"/>
        <w:ind w:left="851" w:hanging="284"/>
        <w:rPr>
          <w:rFonts w:cs="Arial"/>
          <w:szCs w:val="20"/>
          <w:lang w:val="fr-FR"/>
        </w:rPr>
      </w:pPr>
      <w:r>
        <w:rPr>
          <w:rFonts w:cs="Arial"/>
          <w:szCs w:val="20"/>
          <w:lang w:val="fr-FR"/>
        </w:rPr>
        <w:t xml:space="preserve">The </w:t>
      </w:r>
      <w:proofErr w:type="spellStart"/>
      <w:r>
        <w:rPr>
          <w:rFonts w:cs="Arial"/>
          <w:szCs w:val="20"/>
          <w:lang w:val="fr-FR"/>
        </w:rPr>
        <w:t>generated</w:t>
      </w:r>
      <w:proofErr w:type="spellEnd"/>
      <w:r>
        <w:rPr>
          <w:rFonts w:cs="Arial"/>
          <w:szCs w:val="20"/>
          <w:lang w:val="fr-FR"/>
        </w:rPr>
        <w:t xml:space="preserve"> patch files.</w:t>
      </w:r>
    </w:p>
    <w:p w14:paraId="67EE325C" w14:textId="52DFE4BB" w:rsidR="00E927BE" w:rsidRDefault="006D1659" w:rsidP="008918A7">
      <w:pPr>
        <w:spacing w:before="60" w:after="60" w:line="360" w:lineRule="auto"/>
        <w:rPr>
          <w:rFonts w:cs="Arial"/>
          <w:szCs w:val="20"/>
          <w:lang w:val="fr-FR"/>
        </w:rPr>
      </w:pPr>
      <w:r>
        <w:rPr>
          <w:rFonts w:cs="Arial"/>
          <w:szCs w:val="20"/>
          <w:lang w:val="fr-FR"/>
        </w:rPr>
        <w:t xml:space="preserve"> </w:t>
      </w:r>
      <w:r w:rsidR="00D403A9">
        <w:rPr>
          <w:rFonts w:cs="Arial"/>
          <w:szCs w:val="20"/>
          <w:lang w:val="fr-FR"/>
        </w:rPr>
        <w:t xml:space="preserve"> </w:t>
      </w:r>
    </w:p>
    <w:p w14:paraId="7B5E4E47" w14:textId="77777777" w:rsidR="006B4916" w:rsidRPr="00020532" w:rsidRDefault="006B4916" w:rsidP="008918A7">
      <w:pPr>
        <w:spacing w:before="60" w:after="60" w:line="360" w:lineRule="auto"/>
        <w:rPr>
          <w:rFonts w:cs="Arial"/>
          <w:szCs w:val="20"/>
          <w:lang w:val="fr-FR"/>
        </w:rPr>
      </w:pPr>
    </w:p>
    <w:sectPr w:rsidR="006B4916" w:rsidRPr="00020532" w:rsidSect="008F442C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C2A731" w14:textId="77777777" w:rsidR="009F41C1" w:rsidRDefault="009F41C1" w:rsidP="00D77177">
      <w:r>
        <w:separator/>
      </w:r>
    </w:p>
  </w:endnote>
  <w:endnote w:type="continuationSeparator" w:id="0">
    <w:p w14:paraId="4B20B9EA" w14:textId="77777777" w:rsidR="009F41C1" w:rsidRDefault="009F41C1" w:rsidP="00D77177">
      <w:r>
        <w:continuationSeparator/>
      </w:r>
    </w:p>
  </w:endnote>
  <w:endnote w:type="continuationNotice" w:id="1">
    <w:p w14:paraId="45A8AD38" w14:textId="77777777" w:rsidR="009F41C1" w:rsidRDefault="009F41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inion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6306F" w14:textId="77777777" w:rsidR="009E6742" w:rsidRDefault="009E67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EA10A" w14:textId="67656E76" w:rsidR="00087BF4" w:rsidRPr="007B056E" w:rsidRDefault="00087BF4" w:rsidP="00F12CE9">
    <w:pPr>
      <w:pStyle w:val="Footer"/>
      <w:tabs>
        <w:tab w:val="clear" w:pos="4513"/>
      </w:tabs>
      <w:spacing w:line="200" w:lineRule="exact"/>
    </w:pPr>
    <w:r w:rsidRPr="007B056E">
      <w:t>Document name:</w:t>
    </w:r>
    <w:r w:rsidRPr="007B056E">
      <w:tab/>
      <w:t xml:space="preserve">page </w:t>
    </w:r>
    <w:r w:rsidRPr="007B056E">
      <w:fldChar w:fldCharType="begin"/>
    </w:r>
    <w:r w:rsidRPr="007B056E">
      <w:instrText xml:space="preserve"> PAGE   \* MERGEFORMAT </w:instrText>
    </w:r>
    <w:r w:rsidRPr="007B056E">
      <w:fldChar w:fldCharType="separate"/>
    </w:r>
    <w:r>
      <w:t>1</w:t>
    </w:r>
    <w:r w:rsidRPr="007B056E">
      <w:fldChar w:fldCharType="end"/>
    </w:r>
  </w:p>
  <w:p w14:paraId="36F4A7DE" w14:textId="015A4419" w:rsidR="00087BF4" w:rsidRPr="002E31A4" w:rsidRDefault="00087BF4" w:rsidP="00F12CE9">
    <w:pPr>
      <w:pStyle w:val="Footer"/>
      <w:tabs>
        <w:tab w:val="clear" w:pos="4513"/>
      </w:tabs>
      <w:rPr>
        <w:rFonts w:cstheme="minorHAnsi"/>
        <w:szCs w:val="16"/>
      </w:rPr>
    </w:pPr>
    <w:r w:rsidRPr="002E31A4">
      <w:rPr>
        <w:rFonts w:cstheme="minorHAnsi"/>
        <w:szCs w:val="16"/>
      </w:rPr>
      <w:t>Document Set Release Version: v</w:t>
    </w:r>
    <w:sdt>
      <w:sdtPr>
        <w:rPr>
          <w:rFonts w:cstheme="minorHAnsi"/>
          <w:szCs w:val="16"/>
        </w:rPr>
        <w:alias w:val="Release Version"/>
        <w:tag w:val="Release_x0020_Version"/>
        <w:id w:val="-723902173"/>
        <w:dataBinding w:prefixMappings="xmlns:ns0='http://schemas.microsoft.com/office/2006/metadata/properties' xmlns:ns1='http://www.w3.org/2001/XMLSchema-instance' xmlns:ns2='http://schemas.microsoft.com/office/infopath/2007/PartnerControls' xmlns:ns3='3b32f6f0-ddcd-4e66-a0c8-12c7c6b50ecf' xmlns:ns4='1c07d8c7-c900-4f17-8efa-882eb357c716' xmlns:ns5='b6bdf438-5d47-484a-a861-ca21256032dd' " w:xpath="/ns0:properties[1]/documentManagement[1]/ns5:Release_x0020_Version[1]" w:storeItemID="{3161C4C3-DC6E-4E5E-9EC7-6A5AD233A365}"/>
        <w:text/>
      </w:sdtPr>
      <w:sdtContent>
        <w:r w:rsidRPr="002E31A4">
          <w:rPr>
            <w:rFonts w:cstheme="minorHAnsi"/>
            <w:szCs w:val="16"/>
          </w:rPr>
          <w:t>1.</w:t>
        </w:r>
        <w:r>
          <w:rPr>
            <w:rFonts w:cstheme="minorHAnsi"/>
            <w:szCs w:val="16"/>
          </w:rPr>
          <w:t>1</w:t>
        </w:r>
      </w:sdtContent>
    </w:sdt>
    <w:r w:rsidRPr="002E31A4">
      <w:rPr>
        <w:rFonts w:cstheme="minorHAnsi"/>
        <w:szCs w:val="16"/>
      </w:rPr>
      <w:t xml:space="preserve"> - </w:t>
    </w:r>
    <w:sdt>
      <w:sdtPr>
        <w:rPr>
          <w:rFonts w:cstheme="minorHAnsi"/>
          <w:szCs w:val="16"/>
        </w:rPr>
        <w:alias w:val="Release Date"/>
        <w:tag w:val="Release_x0020_Date"/>
        <w:id w:val="-1717734104"/>
        <w:showingPlcHdr/>
        <w:dataBinding w:prefixMappings="xmlns:ns0='http://schemas.microsoft.com/office/2006/metadata/properties' xmlns:ns1='http://www.w3.org/2001/XMLSchema-instance' xmlns:ns2='http://schemas.microsoft.com/office/infopath/2007/PartnerControls' xmlns:ns3='3b32f6f0-ddcd-4e66-a0c8-12c7c6b50ecf' xmlns:ns4='1c07d8c7-c900-4f17-8efa-882eb357c716' xmlns:ns5='b6bdf438-5d47-484a-a861-ca21256032dd' " w:xpath="/ns0:properties[1]/documentManagement[1]/ns4:Release_x0020_Date[1]" w:storeItemID="{3161C4C3-DC6E-4E5E-9EC7-6A5AD233A365}"/>
        <w:date w:fullDate="2022-02-09T00:00:00Z">
          <w:dateFormat w:val="d/MM/yyyy"/>
          <w:lid w:val="en-AU"/>
          <w:storeMappedDataAs w:val="dateTime"/>
          <w:calendar w:val="gregorian"/>
        </w:date>
      </w:sdtPr>
      <w:sdtContent>
        <w:r w:rsidR="00CC5EB1">
          <w:rPr>
            <w:rFonts w:cstheme="minorHAnsi"/>
            <w:szCs w:val="16"/>
          </w:rPr>
          <w:t xml:space="preserve">     </w:t>
        </w:r>
      </w:sdtContent>
    </w:sdt>
    <w:r w:rsidRPr="002E31A4">
      <w:rPr>
        <w:rFonts w:cstheme="minorHAnsi"/>
        <w:szCs w:val="16"/>
      </w:rPr>
      <w:t xml:space="preserve"> </w:t>
    </w:r>
    <w:r w:rsidRPr="002E31A4">
      <w:rPr>
        <w:rFonts w:cstheme="minorHAnsi"/>
        <w:szCs w:val="16"/>
      </w:rPr>
      <w:tab/>
    </w:r>
    <w:r w:rsidRPr="002E31A4">
      <w:rPr>
        <w:szCs w:val="16"/>
      </w:rPr>
      <w:t>© TAFE SA | RTO CODE 41026 | CRICOS 00092B</w:t>
    </w:r>
  </w:p>
  <w:p w14:paraId="62D8C211" w14:textId="77777777" w:rsidR="00087BF4" w:rsidRDefault="00087BF4" w:rsidP="00F12CE9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</w:p>
  <w:p w14:paraId="3099FEE3" w14:textId="77777777" w:rsidR="00087BF4" w:rsidRDefault="00087BF4" w:rsidP="00F12CE9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  <w:r w:rsidRPr="000F195B">
      <w:rPr>
        <w:color w:val="A6A6A6" w:themeColor="background1" w:themeShade="A6"/>
        <w:sz w:val="9"/>
        <w:szCs w:val="13"/>
      </w:rPr>
      <w:t>TAFE SA Template Version: As</w:t>
    </w:r>
    <w:r>
      <w:rPr>
        <w:color w:val="A6A6A6" w:themeColor="background1" w:themeShade="A6"/>
        <w:sz w:val="9"/>
        <w:szCs w:val="13"/>
      </w:rPr>
      <w:t>sessment Student Instructions v19</w:t>
    </w:r>
    <w:r w:rsidRPr="000F195B">
      <w:rPr>
        <w:color w:val="A6A6A6" w:themeColor="background1" w:themeShade="A6"/>
        <w:sz w:val="9"/>
        <w:szCs w:val="13"/>
      </w:rPr>
      <w:t xml:space="preserve">.0 </w:t>
    </w:r>
  </w:p>
  <w:p w14:paraId="025ECB3C" w14:textId="447069FD" w:rsidR="007D39F4" w:rsidRPr="00087BF4" w:rsidRDefault="00087BF4" w:rsidP="00087BF4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  <w:r w:rsidRPr="00E552D9">
      <w:rPr>
        <w:color w:val="A6A6A6" w:themeColor="background1" w:themeShade="A6"/>
        <w:sz w:val="9"/>
        <w:szCs w:val="13"/>
      </w:rPr>
      <w:t>Document development version:</w:t>
    </w:r>
    <w:r>
      <w:rPr>
        <w:color w:val="A6A6A6" w:themeColor="background1" w:themeShade="A6"/>
        <w:sz w:val="9"/>
        <w:szCs w:val="13"/>
      </w:rPr>
      <w:t xml:space="preserve"> v</w:t>
    </w:r>
    <w:sdt>
      <w:sdtPr>
        <w:rPr>
          <w:color w:val="A6A6A6" w:themeColor="background1" w:themeShade="A6"/>
          <w:sz w:val="9"/>
          <w:szCs w:val="13"/>
        </w:rPr>
        <w:alias w:val="Label"/>
        <w:tag w:val="DLCPolicyLabelValue"/>
        <w:id w:val="-951775933"/>
        <w:lock w:val="contentLocked"/>
        <w:dataBinding w:prefixMappings="xmlns:ns0='http://schemas.microsoft.com/office/2006/metadata/properties' xmlns:ns1='http://www.w3.org/2001/XMLSchema-instance' xmlns:ns2='http://schemas.microsoft.com/office/infopath/2007/PartnerControls' xmlns:ns3='1c07d8c7-c900-4f17-8efa-882eb357c716' xmlns:ns4='http://schemas.microsoft.com/sharepoint/v4' xmlns:ns5='3b32f6f0-ddcd-4e66-a0c8-12c7c6b50ecf' " w:xpath="/ns0:properties[1]/documentManagement[1]/ns3:DLCPolicyLabelValue[1]" w:storeItemID="{3161C4C3-DC6E-4E5E-9EC7-6A5AD233A365}"/>
        <w:text w:multiLine="1"/>
      </w:sdtPr>
      <w:sdtContent>
        <w:r>
          <w:rPr>
            <w:color w:val="A6A6A6" w:themeColor="background1" w:themeShade="A6"/>
            <w:sz w:val="9"/>
            <w:szCs w:val="13"/>
          </w:rPr>
          <w:t>47.0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19FF2" w14:textId="398872E0" w:rsidR="007D39F4" w:rsidRPr="007B056E" w:rsidRDefault="007D39F4" w:rsidP="002E31A4">
    <w:pPr>
      <w:pStyle w:val="Footer"/>
      <w:tabs>
        <w:tab w:val="clear" w:pos="4513"/>
      </w:tabs>
      <w:spacing w:line="200" w:lineRule="exact"/>
    </w:pPr>
    <w:r w:rsidRPr="007B056E">
      <w:t xml:space="preserve">Document name: </w:t>
    </w:r>
    <w:fldSimple w:instr="FILENAME \* MERGEFORMAT">
      <w:r w:rsidR="00087BF4">
        <w:rPr>
          <w:noProof/>
        </w:rPr>
        <w:t xml:space="preserve">ICTICT449 - ASI - </w:t>
      </w:r>
      <w:r w:rsidR="009E6742">
        <w:rPr>
          <w:noProof/>
        </w:rPr>
        <w:t>Assesment</w:t>
      </w:r>
    </w:fldSimple>
    <w:r w:rsidRPr="007B056E">
      <w:tab/>
      <w:t xml:space="preserve">page </w:t>
    </w:r>
    <w:r w:rsidRPr="007B056E">
      <w:fldChar w:fldCharType="begin"/>
    </w:r>
    <w:r w:rsidRPr="007B056E">
      <w:instrText xml:space="preserve"> PAGE   \* MERGEFORMAT </w:instrText>
    </w:r>
    <w:r w:rsidRPr="007B056E">
      <w:fldChar w:fldCharType="separate"/>
    </w:r>
    <w:r w:rsidRPr="007B056E">
      <w:t>1</w:t>
    </w:r>
    <w:r w:rsidRPr="007B056E">
      <w:fldChar w:fldCharType="end"/>
    </w:r>
  </w:p>
  <w:p w14:paraId="5C11A70F" w14:textId="4E384EDC" w:rsidR="007D39F4" w:rsidRPr="002E31A4" w:rsidRDefault="007D39F4" w:rsidP="002E31A4">
    <w:pPr>
      <w:pStyle w:val="Footer"/>
      <w:tabs>
        <w:tab w:val="clear" w:pos="4513"/>
      </w:tabs>
      <w:rPr>
        <w:rFonts w:cstheme="minorHAnsi"/>
        <w:szCs w:val="16"/>
      </w:rPr>
    </w:pPr>
    <w:r w:rsidRPr="002E31A4">
      <w:rPr>
        <w:rFonts w:cstheme="minorHAnsi"/>
        <w:szCs w:val="16"/>
      </w:rPr>
      <w:t>Document Set Release Version: v</w:t>
    </w:r>
    <w:sdt>
      <w:sdtPr>
        <w:rPr>
          <w:rFonts w:cstheme="minorHAnsi"/>
          <w:szCs w:val="16"/>
        </w:rPr>
        <w:alias w:val="Release Version"/>
        <w:tag w:val="Release_x0020_Version"/>
        <w:id w:val="20752869"/>
        <w:dataBinding w:prefixMappings="xmlns:ns0='http://schemas.microsoft.com/office/2006/metadata/properties' xmlns:ns1='http://www.w3.org/2001/XMLSchema-instance' xmlns:ns2='http://schemas.microsoft.com/office/infopath/2007/PartnerControls' xmlns:ns3='3b32f6f0-ddcd-4e66-a0c8-12c7c6b50ecf' xmlns:ns4='1c07d8c7-c900-4f17-8efa-882eb357c716' xmlns:ns5='b6bdf438-5d47-484a-a861-ca21256032dd' " w:xpath="/ns0:properties[1]/documentManagement[1]/ns5:Release_x0020_Version[1]" w:storeItemID="{3161C4C3-DC6E-4E5E-9EC7-6A5AD233A365}"/>
        <w:text/>
      </w:sdtPr>
      <w:sdtContent>
        <w:r w:rsidRPr="002E31A4">
          <w:rPr>
            <w:rFonts w:cstheme="minorHAnsi"/>
            <w:szCs w:val="16"/>
          </w:rPr>
          <w:t>1.</w:t>
        </w:r>
        <w:r w:rsidR="00087BF4">
          <w:rPr>
            <w:rFonts w:cstheme="minorHAnsi"/>
            <w:szCs w:val="16"/>
          </w:rPr>
          <w:t>1</w:t>
        </w:r>
      </w:sdtContent>
    </w:sdt>
    <w:r w:rsidRPr="002E31A4">
      <w:rPr>
        <w:rFonts w:cstheme="minorHAnsi"/>
        <w:szCs w:val="16"/>
      </w:rPr>
      <w:t xml:space="preserve"> - </w:t>
    </w:r>
    <w:sdt>
      <w:sdtPr>
        <w:rPr>
          <w:rFonts w:cstheme="minorHAnsi"/>
          <w:szCs w:val="16"/>
        </w:rPr>
        <w:alias w:val="Release Date"/>
        <w:tag w:val="Release_x0020_Date"/>
        <w:id w:val="-1814102880"/>
        <w:showingPlcHdr/>
        <w:dataBinding w:prefixMappings="xmlns:ns0='http://schemas.microsoft.com/office/2006/metadata/properties' xmlns:ns1='http://www.w3.org/2001/XMLSchema-instance' xmlns:ns2='http://schemas.microsoft.com/office/infopath/2007/PartnerControls' xmlns:ns3='3b32f6f0-ddcd-4e66-a0c8-12c7c6b50ecf' xmlns:ns4='1c07d8c7-c900-4f17-8efa-882eb357c716' xmlns:ns5='b6bdf438-5d47-484a-a861-ca21256032dd' " w:xpath="/ns0:properties[1]/documentManagement[1]/ns4:Release_x0020_Date[1]" w:storeItemID="{3161C4C3-DC6E-4E5E-9EC7-6A5AD233A365}"/>
        <w:date w:fullDate="2022-02-09T00:00:00Z">
          <w:dateFormat w:val="d/MM/yyyy"/>
          <w:lid w:val="en-AU"/>
          <w:storeMappedDataAs w:val="dateTime"/>
          <w:calendar w:val="gregorian"/>
        </w:date>
      </w:sdtPr>
      <w:sdtContent>
        <w:r w:rsidR="00CC5EB1">
          <w:rPr>
            <w:rFonts w:cstheme="minorHAnsi"/>
            <w:szCs w:val="16"/>
          </w:rPr>
          <w:t xml:space="preserve">     </w:t>
        </w:r>
      </w:sdtContent>
    </w:sdt>
    <w:r w:rsidRPr="002E31A4">
      <w:rPr>
        <w:rFonts w:cstheme="minorHAnsi"/>
        <w:szCs w:val="16"/>
      </w:rPr>
      <w:t xml:space="preserve"> </w:t>
    </w:r>
    <w:r w:rsidRPr="002E31A4">
      <w:rPr>
        <w:rFonts w:cstheme="minorHAnsi"/>
        <w:szCs w:val="16"/>
      </w:rPr>
      <w:tab/>
    </w:r>
    <w:r w:rsidRPr="002E31A4">
      <w:rPr>
        <w:szCs w:val="16"/>
      </w:rPr>
      <w:t>© TAFE SA | RTO CODE 41026 | CRICOS 00092B</w:t>
    </w:r>
  </w:p>
  <w:p w14:paraId="2C42C15F" w14:textId="77777777" w:rsidR="007D39F4" w:rsidRDefault="007D39F4" w:rsidP="000F195B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</w:p>
  <w:p w14:paraId="1801189B" w14:textId="77777777" w:rsidR="007D39F4" w:rsidRDefault="007D39F4" w:rsidP="000F195B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  <w:r w:rsidRPr="000F195B">
      <w:rPr>
        <w:color w:val="A6A6A6" w:themeColor="background1" w:themeShade="A6"/>
        <w:sz w:val="9"/>
        <w:szCs w:val="13"/>
      </w:rPr>
      <w:t>TAFE SA Template Version: As</w:t>
    </w:r>
    <w:r>
      <w:rPr>
        <w:color w:val="A6A6A6" w:themeColor="background1" w:themeShade="A6"/>
        <w:sz w:val="9"/>
        <w:szCs w:val="13"/>
      </w:rPr>
      <w:t>sessment Student Instructions v19</w:t>
    </w:r>
    <w:r w:rsidRPr="000F195B">
      <w:rPr>
        <w:color w:val="A6A6A6" w:themeColor="background1" w:themeShade="A6"/>
        <w:sz w:val="9"/>
        <w:szCs w:val="13"/>
      </w:rPr>
      <w:t xml:space="preserve">.0 </w:t>
    </w:r>
  </w:p>
  <w:p w14:paraId="7D19A388" w14:textId="288AA044" w:rsidR="007D39F4" w:rsidRPr="000F195B" w:rsidRDefault="007D39F4" w:rsidP="000F195B">
    <w:pPr>
      <w:pStyle w:val="Footer"/>
      <w:tabs>
        <w:tab w:val="clear" w:pos="4513"/>
        <w:tab w:val="center" w:pos="8505"/>
      </w:tabs>
      <w:rPr>
        <w:color w:val="A6A6A6" w:themeColor="background1" w:themeShade="A6"/>
        <w:sz w:val="9"/>
        <w:szCs w:val="13"/>
      </w:rPr>
    </w:pPr>
    <w:r w:rsidRPr="00E552D9">
      <w:rPr>
        <w:color w:val="A6A6A6" w:themeColor="background1" w:themeShade="A6"/>
        <w:sz w:val="9"/>
        <w:szCs w:val="13"/>
      </w:rPr>
      <w:t>Document development version:</w:t>
    </w:r>
    <w:r>
      <w:rPr>
        <w:color w:val="A6A6A6" w:themeColor="background1" w:themeShade="A6"/>
        <w:sz w:val="9"/>
        <w:szCs w:val="13"/>
      </w:rPr>
      <w:t xml:space="preserve"> v</w:t>
    </w:r>
    <w:sdt>
      <w:sdtPr>
        <w:rPr>
          <w:color w:val="A6A6A6" w:themeColor="background1" w:themeShade="A6"/>
          <w:sz w:val="9"/>
          <w:szCs w:val="13"/>
        </w:rPr>
        <w:alias w:val="Label"/>
        <w:tag w:val="DLCPolicyLabelValue"/>
        <w:id w:val="2052495034"/>
        <w:lock w:val="contentLocked"/>
        <w:dataBinding w:prefixMappings="xmlns:ns0='http://schemas.microsoft.com/office/2006/metadata/properties' xmlns:ns1='http://www.w3.org/2001/XMLSchema-instance' xmlns:ns2='http://schemas.microsoft.com/office/infopath/2007/PartnerControls' xmlns:ns3='1c07d8c7-c900-4f17-8efa-882eb357c716' xmlns:ns4='http://schemas.microsoft.com/sharepoint/v4' xmlns:ns5='3b32f6f0-ddcd-4e66-a0c8-12c7c6b50ecf' " w:xpath="/ns0:properties[1]/documentManagement[1]/ns3:DLCPolicyLabelValue[1]" w:storeItemID="{3161C4C3-DC6E-4E5E-9EC7-6A5AD233A365}"/>
        <w:text w:multiLine="1"/>
      </w:sdtPr>
      <w:sdtContent>
        <w:r w:rsidR="00087BF4">
          <w:rPr>
            <w:color w:val="A6A6A6" w:themeColor="background1" w:themeShade="A6"/>
            <w:sz w:val="9"/>
            <w:szCs w:val="13"/>
          </w:rPr>
          <w:t>47.0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9395DA" w14:textId="77777777" w:rsidR="009F41C1" w:rsidRDefault="009F41C1" w:rsidP="00D77177">
      <w:r>
        <w:separator/>
      </w:r>
    </w:p>
  </w:footnote>
  <w:footnote w:type="continuationSeparator" w:id="0">
    <w:p w14:paraId="7DD491D3" w14:textId="77777777" w:rsidR="009F41C1" w:rsidRDefault="009F41C1" w:rsidP="00D77177">
      <w:r>
        <w:continuationSeparator/>
      </w:r>
    </w:p>
  </w:footnote>
  <w:footnote w:type="continuationNotice" w:id="1">
    <w:p w14:paraId="043FBCEF" w14:textId="77777777" w:rsidR="009F41C1" w:rsidRDefault="009F41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21C6C" w14:textId="77777777" w:rsidR="009E6742" w:rsidRDefault="009E67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CD8806" w14:textId="77777777" w:rsidR="009E6742" w:rsidRDefault="009E67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1D417C" w14:textId="77777777" w:rsidR="007D39F4" w:rsidRPr="002E31A4" w:rsidRDefault="007D39F4" w:rsidP="006C4D2E">
    <w:pPr>
      <w:pStyle w:val="Heading2"/>
      <w:tabs>
        <w:tab w:val="right" w:pos="14317"/>
      </w:tabs>
      <w:spacing w:before="0" w:line="340" w:lineRule="exact"/>
      <w:contextualSpacing/>
      <w:rPr>
        <w:rFonts w:cs="Arial"/>
        <w:b/>
        <w:bCs/>
        <w:color w:val="auto"/>
        <w:sz w:val="36"/>
        <w:szCs w:val="36"/>
        <w:lang w:val="en-AU"/>
      </w:rPr>
    </w:pPr>
    <w:bookmarkStart w:id="0" w:name="_Hlk29374608"/>
    <w:bookmarkStart w:id="1" w:name="_Hlk29374609"/>
    <w:bookmarkStart w:id="2" w:name="_Hlk29382122"/>
    <w:bookmarkStart w:id="3" w:name="_Hlk29382123"/>
    <w:r>
      <w:rPr>
        <w:noProof/>
      </w:rPr>
      <w:drawing>
        <wp:anchor distT="0" distB="0" distL="114300" distR="114300" simplePos="0" relativeHeight="251658241" behindDoc="0" locked="0" layoutInCell="1" allowOverlap="1" wp14:anchorId="7EEC1A70" wp14:editId="42BF49BA">
          <wp:simplePos x="0" y="0"/>
          <wp:positionH relativeFrom="column">
            <wp:posOffset>-647548</wp:posOffset>
          </wp:positionH>
          <wp:positionV relativeFrom="paragraph">
            <wp:posOffset>3810</wp:posOffset>
          </wp:positionV>
          <wp:extent cx="540000" cy="540000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Assessment icon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E31A4">
      <w:rPr>
        <w:rFonts w:cs="Arial"/>
        <w:noProof/>
        <w:color w:val="auto"/>
      </w:rPr>
      <w:drawing>
        <wp:anchor distT="0" distB="0" distL="114300" distR="114300" simplePos="0" relativeHeight="251658240" behindDoc="0" locked="0" layoutInCell="1" allowOverlap="1" wp14:anchorId="3F7C34F8" wp14:editId="1B08E41D">
          <wp:simplePos x="0" y="0"/>
          <wp:positionH relativeFrom="column">
            <wp:posOffset>2768600</wp:posOffset>
          </wp:positionH>
          <wp:positionV relativeFrom="page">
            <wp:posOffset>377460</wp:posOffset>
          </wp:positionV>
          <wp:extent cx="2944495" cy="710565"/>
          <wp:effectExtent l="0" t="0" r="825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AFE SA GOSA - Horizontal Black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44495" cy="710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E31A4">
      <w:rPr>
        <w:rFonts w:cs="Arial"/>
        <w:b/>
        <w:bCs/>
        <w:color w:val="auto"/>
        <w:sz w:val="36"/>
        <w:szCs w:val="36"/>
        <w:lang w:val="en-AU"/>
      </w:rPr>
      <w:t>Assessment</w:t>
    </w:r>
  </w:p>
  <w:p w14:paraId="4F6631CA" w14:textId="77777777" w:rsidR="007D39F4" w:rsidRPr="002E31A4" w:rsidRDefault="007D39F4" w:rsidP="006C4D2E">
    <w:pPr>
      <w:pStyle w:val="Heading2"/>
      <w:tabs>
        <w:tab w:val="right" w:pos="14317"/>
      </w:tabs>
      <w:spacing w:before="0" w:line="340" w:lineRule="exact"/>
      <w:contextualSpacing/>
      <w:rPr>
        <w:b/>
        <w:bCs/>
        <w:color w:val="auto"/>
        <w:sz w:val="36"/>
        <w:szCs w:val="36"/>
        <w:lang w:val="en-AU"/>
      </w:rPr>
    </w:pPr>
    <w:r w:rsidRPr="002E31A4">
      <w:rPr>
        <w:b/>
        <w:bCs/>
        <w:color w:val="auto"/>
        <w:sz w:val="36"/>
        <w:szCs w:val="36"/>
        <w:lang w:val="en-AU"/>
      </w:rPr>
      <w:t>Student</w:t>
    </w:r>
  </w:p>
  <w:p w14:paraId="1E90F7C3" w14:textId="77777777" w:rsidR="007D39F4" w:rsidRDefault="007D39F4" w:rsidP="006C4D2E">
    <w:pPr>
      <w:pStyle w:val="Heading2"/>
      <w:tabs>
        <w:tab w:val="right" w:pos="14317"/>
      </w:tabs>
      <w:spacing w:before="0" w:line="340" w:lineRule="exact"/>
      <w:contextualSpacing/>
      <w:rPr>
        <w:b/>
        <w:bCs/>
        <w:color w:val="auto"/>
        <w:sz w:val="36"/>
        <w:szCs w:val="36"/>
        <w:lang w:val="en-AU"/>
      </w:rPr>
    </w:pPr>
    <w:r w:rsidRPr="002E31A4">
      <w:rPr>
        <w:b/>
        <w:bCs/>
        <w:color w:val="auto"/>
        <w:sz w:val="36"/>
        <w:szCs w:val="36"/>
        <w:lang w:val="en-AU"/>
      </w:rPr>
      <w:t>Instructions</w:t>
    </w:r>
    <w:r w:rsidRPr="006C4D2E">
      <w:rPr>
        <w:noProof/>
      </w:rPr>
      <w:t xml:space="preserve"> </w:t>
    </w:r>
  </w:p>
  <w:bookmarkEnd w:id="0"/>
  <w:bookmarkEnd w:id="1"/>
  <w:bookmarkEnd w:id="2"/>
  <w:bookmarkEnd w:id="3"/>
  <w:p w14:paraId="3A7DC477" w14:textId="77777777" w:rsidR="007D39F4" w:rsidRDefault="007D39F4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682224483" textId="741769677" start="16" length="4" invalidationStart="16" invalidationLength="4" id="Zx+WsO9i"/>
  </int:Manifest>
  <int:Observations>
    <int:Content id="Zx+WsO9i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E"/>
    <w:multiLevelType w:val="singleLevel"/>
    <w:tmpl w:val="D60AF1AE"/>
    <w:lvl w:ilvl="0">
      <w:start w:val="1"/>
      <w:numFmt w:val="lowerLetter"/>
      <w:pStyle w:val="ListNumber3"/>
      <w:lvlText w:val="%1."/>
      <w:lvlJc w:val="left"/>
      <w:pPr>
        <w:ind w:left="926" w:hanging="360"/>
      </w:pPr>
    </w:lvl>
  </w:abstractNum>
  <w:abstractNum w:abstractNumId="1" w15:restartNumberingAfterBreak="0">
    <w:nsid w:val="FFFFFF7F"/>
    <w:multiLevelType w:val="singleLevel"/>
    <w:tmpl w:val="B8623182"/>
    <w:lvl w:ilvl="0">
      <w:start w:val="1"/>
      <w:numFmt w:val="lowerLetter"/>
      <w:pStyle w:val="ListNumber2"/>
      <w:lvlText w:val="%1."/>
      <w:lvlJc w:val="left"/>
      <w:pPr>
        <w:ind w:left="643" w:hanging="360"/>
      </w:pPr>
    </w:lvl>
  </w:abstractNum>
  <w:abstractNum w:abstractNumId="2" w15:restartNumberingAfterBreak="0">
    <w:nsid w:val="FFFFFF88"/>
    <w:multiLevelType w:val="singleLevel"/>
    <w:tmpl w:val="FC0E51D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98B2559E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</w:abstractNum>
  <w:abstractNum w:abstractNumId="4" w15:restartNumberingAfterBreak="0">
    <w:nsid w:val="131C3BEA"/>
    <w:multiLevelType w:val="hybridMultilevel"/>
    <w:tmpl w:val="2564BC58"/>
    <w:lvl w:ilvl="0" w:tplc="9F0E873A">
      <w:start w:val="1"/>
      <w:numFmt w:val="bullet"/>
      <w:lvlText w:val="-"/>
      <w:lvlJc w:val="left"/>
      <w:pPr>
        <w:ind w:left="717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13DC06B7"/>
    <w:multiLevelType w:val="hybridMultilevel"/>
    <w:tmpl w:val="FFFFFFFF"/>
    <w:lvl w:ilvl="0" w:tplc="A642BB4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8DE8C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22A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50B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04BA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8040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9610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42D3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726E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26905"/>
    <w:multiLevelType w:val="hybridMultilevel"/>
    <w:tmpl w:val="9EC80464"/>
    <w:lvl w:ilvl="0" w:tplc="B4EE9FEC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80" w:hanging="360"/>
      </w:pPr>
    </w:lvl>
    <w:lvl w:ilvl="2" w:tplc="0C09001B" w:tentative="1">
      <w:start w:val="1"/>
      <w:numFmt w:val="lowerRoman"/>
      <w:lvlText w:val="%3."/>
      <w:lvlJc w:val="right"/>
      <w:pPr>
        <w:ind w:left="2300" w:hanging="180"/>
      </w:pPr>
    </w:lvl>
    <w:lvl w:ilvl="3" w:tplc="0C09000F" w:tentative="1">
      <w:start w:val="1"/>
      <w:numFmt w:val="decimal"/>
      <w:lvlText w:val="%4."/>
      <w:lvlJc w:val="left"/>
      <w:pPr>
        <w:ind w:left="3020" w:hanging="360"/>
      </w:pPr>
    </w:lvl>
    <w:lvl w:ilvl="4" w:tplc="0C090019" w:tentative="1">
      <w:start w:val="1"/>
      <w:numFmt w:val="lowerLetter"/>
      <w:lvlText w:val="%5."/>
      <w:lvlJc w:val="left"/>
      <w:pPr>
        <w:ind w:left="3740" w:hanging="360"/>
      </w:pPr>
    </w:lvl>
    <w:lvl w:ilvl="5" w:tplc="0C09001B" w:tentative="1">
      <w:start w:val="1"/>
      <w:numFmt w:val="lowerRoman"/>
      <w:lvlText w:val="%6."/>
      <w:lvlJc w:val="right"/>
      <w:pPr>
        <w:ind w:left="4460" w:hanging="180"/>
      </w:pPr>
    </w:lvl>
    <w:lvl w:ilvl="6" w:tplc="0C09000F" w:tentative="1">
      <w:start w:val="1"/>
      <w:numFmt w:val="decimal"/>
      <w:lvlText w:val="%7."/>
      <w:lvlJc w:val="left"/>
      <w:pPr>
        <w:ind w:left="5180" w:hanging="360"/>
      </w:pPr>
    </w:lvl>
    <w:lvl w:ilvl="7" w:tplc="0C090019" w:tentative="1">
      <w:start w:val="1"/>
      <w:numFmt w:val="lowerLetter"/>
      <w:lvlText w:val="%8."/>
      <w:lvlJc w:val="left"/>
      <w:pPr>
        <w:ind w:left="5900" w:hanging="360"/>
      </w:pPr>
    </w:lvl>
    <w:lvl w:ilvl="8" w:tplc="0C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7" w15:restartNumberingAfterBreak="0">
    <w:nsid w:val="19D238AF"/>
    <w:multiLevelType w:val="hybridMultilevel"/>
    <w:tmpl w:val="BF8C10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C86C5F"/>
    <w:multiLevelType w:val="hybridMultilevel"/>
    <w:tmpl w:val="A8C400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262EC1"/>
    <w:multiLevelType w:val="hybridMultilevel"/>
    <w:tmpl w:val="E05015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A038D"/>
    <w:multiLevelType w:val="hybridMultilevel"/>
    <w:tmpl w:val="AB58FE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CD653B"/>
    <w:multiLevelType w:val="hybridMultilevel"/>
    <w:tmpl w:val="0F602D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5132B3"/>
    <w:multiLevelType w:val="hybridMultilevel"/>
    <w:tmpl w:val="91A4BE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73324D"/>
    <w:multiLevelType w:val="hybridMultilevel"/>
    <w:tmpl w:val="FFFFFFFF"/>
    <w:lvl w:ilvl="0" w:tplc="FC7E061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A7CB9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A00B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D64B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FA1C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CE3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364B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AC49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4CCA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8279FC"/>
    <w:multiLevelType w:val="hybridMultilevel"/>
    <w:tmpl w:val="1EE0E2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8F55D4"/>
    <w:multiLevelType w:val="hybridMultilevel"/>
    <w:tmpl w:val="BFCED6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EA2C01"/>
    <w:multiLevelType w:val="hybridMultilevel"/>
    <w:tmpl w:val="9ADA3A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6F2810"/>
    <w:multiLevelType w:val="hybridMultilevel"/>
    <w:tmpl w:val="51B289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F65334"/>
    <w:multiLevelType w:val="hybridMultilevel"/>
    <w:tmpl w:val="59DE08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39430B"/>
    <w:multiLevelType w:val="hybridMultilevel"/>
    <w:tmpl w:val="786C4C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B47D5E"/>
    <w:multiLevelType w:val="hybridMultilevel"/>
    <w:tmpl w:val="4E50BF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F676D7"/>
    <w:multiLevelType w:val="hybridMultilevel"/>
    <w:tmpl w:val="FFFFFFFF"/>
    <w:lvl w:ilvl="0" w:tplc="B00400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BA3D4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4F085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207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70FA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C40A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6A9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8A5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D0D3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6A5190"/>
    <w:multiLevelType w:val="hybridMultilevel"/>
    <w:tmpl w:val="42E6D3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73BB6"/>
    <w:multiLevelType w:val="hybridMultilevel"/>
    <w:tmpl w:val="DF74E0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044FDD"/>
    <w:multiLevelType w:val="hybridMultilevel"/>
    <w:tmpl w:val="39447716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53A1187"/>
    <w:multiLevelType w:val="hybridMultilevel"/>
    <w:tmpl w:val="899A3EE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64806B1"/>
    <w:multiLevelType w:val="hybridMultilevel"/>
    <w:tmpl w:val="7B88A1A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2820D2B"/>
    <w:multiLevelType w:val="hybridMultilevel"/>
    <w:tmpl w:val="9E3C0AE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6217023"/>
    <w:multiLevelType w:val="hybridMultilevel"/>
    <w:tmpl w:val="FFFFFFFF"/>
    <w:lvl w:ilvl="0" w:tplc="62A0EB4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6D436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18D2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1E3B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2CB2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881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3EE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448C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5297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D62C50"/>
    <w:multiLevelType w:val="hybridMultilevel"/>
    <w:tmpl w:val="94CA92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A3073A"/>
    <w:multiLevelType w:val="hybridMultilevel"/>
    <w:tmpl w:val="D64EEF0E"/>
    <w:lvl w:ilvl="0" w:tplc="0C09000F">
      <w:start w:val="1"/>
      <w:numFmt w:val="decimal"/>
      <w:lvlText w:val="%1.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1" w15:restartNumberingAfterBreak="0">
    <w:nsid w:val="62936EFD"/>
    <w:multiLevelType w:val="hybridMultilevel"/>
    <w:tmpl w:val="6C849F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3E11B6"/>
    <w:multiLevelType w:val="hybridMultilevel"/>
    <w:tmpl w:val="62A6D2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4A5EBB"/>
    <w:multiLevelType w:val="hybridMultilevel"/>
    <w:tmpl w:val="D76E3A98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63F50218"/>
    <w:multiLevelType w:val="hybridMultilevel"/>
    <w:tmpl w:val="7CFC3EEE"/>
    <w:lvl w:ilvl="0" w:tplc="544ED0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940"/>
        </w:tabs>
        <w:ind w:left="9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380"/>
        </w:tabs>
        <w:ind w:left="23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100"/>
        </w:tabs>
        <w:ind w:left="31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820"/>
        </w:tabs>
        <w:ind w:left="38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540"/>
        </w:tabs>
        <w:ind w:left="45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260"/>
        </w:tabs>
        <w:ind w:left="52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5980"/>
        </w:tabs>
        <w:ind w:left="5980" w:hanging="180"/>
      </w:pPr>
    </w:lvl>
  </w:abstractNum>
  <w:abstractNum w:abstractNumId="35" w15:restartNumberingAfterBreak="0">
    <w:nsid w:val="641E0C3D"/>
    <w:multiLevelType w:val="hybridMultilevel"/>
    <w:tmpl w:val="58AC52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E154B8"/>
    <w:multiLevelType w:val="hybridMultilevel"/>
    <w:tmpl w:val="BB6254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54284F"/>
    <w:multiLevelType w:val="hybridMultilevel"/>
    <w:tmpl w:val="C72EC4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1F7567"/>
    <w:multiLevelType w:val="hybridMultilevel"/>
    <w:tmpl w:val="8528C8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A83050"/>
    <w:multiLevelType w:val="hybridMultilevel"/>
    <w:tmpl w:val="468275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DC6FE8"/>
    <w:multiLevelType w:val="hybridMultilevel"/>
    <w:tmpl w:val="74A2F6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D4102D"/>
    <w:multiLevelType w:val="hybridMultilevel"/>
    <w:tmpl w:val="818695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954610"/>
    <w:multiLevelType w:val="hybridMultilevel"/>
    <w:tmpl w:val="4F3E78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1704284">
    <w:abstractNumId w:val="21"/>
  </w:num>
  <w:num w:numId="2" w16cid:durableId="1459839648">
    <w:abstractNumId w:val="3"/>
  </w:num>
  <w:num w:numId="3" w16cid:durableId="968049015">
    <w:abstractNumId w:val="2"/>
  </w:num>
  <w:num w:numId="4" w16cid:durableId="1982154187">
    <w:abstractNumId w:val="1"/>
  </w:num>
  <w:num w:numId="5" w16cid:durableId="1270047165">
    <w:abstractNumId w:val="0"/>
  </w:num>
  <w:num w:numId="6" w16cid:durableId="1707297192">
    <w:abstractNumId w:val="19"/>
  </w:num>
  <w:num w:numId="7" w16cid:durableId="539050985">
    <w:abstractNumId w:val="42"/>
  </w:num>
  <w:num w:numId="8" w16cid:durableId="1540896901">
    <w:abstractNumId w:val="27"/>
  </w:num>
  <w:num w:numId="9" w16cid:durableId="1637369822">
    <w:abstractNumId w:val="29"/>
  </w:num>
  <w:num w:numId="10" w16cid:durableId="106589608">
    <w:abstractNumId w:val="35"/>
  </w:num>
  <w:num w:numId="11" w16cid:durableId="1287589532">
    <w:abstractNumId w:val="22"/>
  </w:num>
  <w:num w:numId="12" w16cid:durableId="110516745">
    <w:abstractNumId w:val="11"/>
  </w:num>
  <w:num w:numId="13" w16cid:durableId="1931505370">
    <w:abstractNumId w:val="20"/>
  </w:num>
  <w:num w:numId="14" w16cid:durableId="1348601167">
    <w:abstractNumId w:val="25"/>
  </w:num>
  <w:num w:numId="15" w16cid:durableId="1346975413">
    <w:abstractNumId w:val="40"/>
  </w:num>
  <w:num w:numId="16" w16cid:durableId="1080833738">
    <w:abstractNumId w:val="8"/>
  </w:num>
  <w:num w:numId="17" w16cid:durableId="2132435654">
    <w:abstractNumId w:val="24"/>
  </w:num>
  <w:num w:numId="18" w16cid:durableId="771437711">
    <w:abstractNumId w:val="41"/>
  </w:num>
  <w:num w:numId="19" w16cid:durableId="993142477">
    <w:abstractNumId w:val="7"/>
  </w:num>
  <w:num w:numId="20" w16cid:durableId="1462114340">
    <w:abstractNumId w:val="32"/>
  </w:num>
  <w:num w:numId="21" w16cid:durableId="1614285085">
    <w:abstractNumId w:val="9"/>
  </w:num>
  <w:num w:numId="22" w16cid:durableId="39984210">
    <w:abstractNumId w:val="10"/>
  </w:num>
  <w:num w:numId="23" w16cid:durableId="1678339419">
    <w:abstractNumId w:val="5"/>
  </w:num>
  <w:num w:numId="24" w16cid:durableId="1164660473">
    <w:abstractNumId w:val="28"/>
  </w:num>
  <w:num w:numId="25" w16cid:durableId="273487377">
    <w:abstractNumId w:val="13"/>
  </w:num>
  <w:num w:numId="26" w16cid:durableId="1611282272">
    <w:abstractNumId w:val="30"/>
  </w:num>
  <w:num w:numId="27" w16cid:durableId="374744937">
    <w:abstractNumId w:val="33"/>
  </w:num>
  <w:num w:numId="28" w16cid:durableId="425929372">
    <w:abstractNumId w:val="31"/>
  </w:num>
  <w:num w:numId="29" w16cid:durableId="790787197">
    <w:abstractNumId w:val="15"/>
  </w:num>
  <w:num w:numId="30" w16cid:durableId="900021308">
    <w:abstractNumId w:val="37"/>
  </w:num>
  <w:num w:numId="31" w16cid:durableId="1468282957">
    <w:abstractNumId w:val="36"/>
  </w:num>
  <w:num w:numId="32" w16cid:durableId="97068042">
    <w:abstractNumId w:val="17"/>
  </w:num>
  <w:num w:numId="33" w16cid:durableId="1670477369">
    <w:abstractNumId w:val="23"/>
  </w:num>
  <w:num w:numId="34" w16cid:durableId="2133555595">
    <w:abstractNumId w:val="18"/>
  </w:num>
  <w:num w:numId="35" w16cid:durableId="756171313">
    <w:abstractNumId w:val="16"/>
  </w:num>
  <w:num w:numId="36" w16cid:durableId="1130981031">
    <w:abstractNumId w:val="38"/>
  </w:num>
  <w:num w:numId="37" w16cid:durableId="984311065">
    <w:abstractNumId w:val="34"/>
  </w:num>
  <w:num w:numId="38" w16cid:durableId="694624358">
    <w:abstractNumId w:val="26"/>
  </w:num>
  <w:num w:numId="39" w16cid:durableId="1403286341">
    <w:abstractNumId w:val="39"/>
  </w:num>
  <w:num w:numId="40" w16cid:durableId="1187982550">
    <w:abstractNumId w:val="14"/>
  </w:num>
  <w:num w:numId="41" w16cid:durableId="984627064">
    <w:abstractNumId w:val="12"/>
  </w:num>
  <w:num w:numId="42" w16cid:durableId="75708037">
    <w:abstractNumId w:val="6"/>
  </w:num>
  <w:num w:numId="43" w16cid:durableId="1677810061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95E"/>
    <w:rsid w:val="00000992"/>
    <w:rsid w:val="00001CC2"/>
    <w:rsid w:val="00005E8A"/>
    <w:rsid w:val="00010E9B"/>
    <w:rsid w:val="00017EC8"/>
    <w:rsid w:val="000223E4"/>
    <w:rsid w:val="00025B86"/>
    <w:rsid w:val="0003066D"/>
    <w:rsid w:val="00035B79"/>
    <w:rsid w:val="000509D5"/>
    <w:rsid w:val="00062BA0"/>
    <w:rsid w:val="00062BE9"/>
    <w:rsid w:val="000635F4"/>
    <w:rsid w:val="00066ABF"/>
    <w:rsid w:val="0007570C"/>
    <w:rsid w:val="00076D19"/>
    <w:rsid w:val="00087BF4"/>
    <w:rsid w:val="000B182C"/>
    <w:rsid w:val="000C4F39"/>
    <w:rsid w:val="000C57BA"/>
    <w:rsid w:val="000C5903"/>
    <w:rsid w:val="000E1740"/>
    <w:rsid w:val="000E294E"/>
    <w:rsid w:val="000F0272"/>
    <w:rsid w:val="000F0C1F"/>
    <w:rsid w:val="000F195B"/>
    <w:rsid w:val="00113FCD"/>
    <w:rsid w:val="001211C9"/>
    <w:rsid w:val="00121B0D"/>
    <w:rsid w:val="0012417F"/>
    <w:rsid w:val="00130252"/>
    <w:rsid w:val="00131F42"/>
    <w:rsid w:val="00145A4D"/>
    <w:rsid w:val="00151718"/>
    <w:rsid w:val="00160314"/>
    <w:rsid w:val="00165B6C"/>
    <w:rsid w:val="0017294E"/>
    <w:rsid w:val="001741A4"/>
    <w:rsid w:val="0018550C"/>
    <w:rsid w:val="00185D72"/>
    <w:rsid w:val="0018615C"/>
    <w:rsid w:val="0019127E"/>
    <w:rsid w:val="00191EF9"/>
    <w:rsid w:val="00195900"/>
    <w:rsid w:val="001966E9"/>
    <w:rsid w:val="001A0F6E"/>
    <w:rsid w:val="001A3B6E"/>
    <w:rsid w:val="001A55BA"/>
    <w:rsid w:val="001B3FA0"/>
    <w:rsid w:val="001B7000"/>
    <w:rsid w:val="001B71FF"/>
    <w:rsid w:val="001D00F5"/>
    <w:rsid w:val="001D181B"/>
    <w:rsid w:val="0020332F"/>
    <w:rsid w:val="002160E8"/>
    <w:rsid w:val="0022024E"/>
    <w:rsid w:val="00221793"/>
    <w:rsid w:val="00221B5E"/>
    <w:rsid w:val="002229F0"/>
    <w:rsid w:val="00223A92"/>
    <w:rsid w:val="0022502F"/>
    <w:rsid w:val="002273AE"/>
    <w:rsid w:val="002344AC"/>
    <w:rsid w:val="002522C0"/>
    <w:rsid w:val="00262DC0"/>
    <w:rsid w:val="00273782"/>
    <w:rsid w:val="00274B53"/>
    <w:rsid w:val="0028170C"/>
    <w:rsid w:val="00283000"/>
    <w:rsid w:val="00283979"/>
    <w:rsid w:val="002A282C"/>
    <w:rsid w:val="002A5809"/>
    <w:rsid w:val="002A5D1F"/>
    <w:rsid w:val="002B66BF"/>
    <w:rsid w:val="002D1272"/>
    <w:rsid w:val="002D1566"/>
    <w:rsid w:val="002D1944"/>
    <w:rsid w:val="002D1AF7"/>
    <w:rsid w:val="002D3BB9"/>
    <w:rsid w:val="002D7C96"/>
    <w:rsid w:val="002E2F2D"/>
    <w:rsid w:val="002E31A4"/>
    <w:rsid w:val="002F4687"/>
    <w:rsid w:val="002F5703"/>
    <w:rsid w:val="002F7B5D"/>
    <w:rsid w:val="00300ECB"/>
    <w:rsid w:val="00301948"/>
    <w:rsid w:val="0030250F"/>
    <w:rsid w:val="003166BB"/>
    <w:rsid w:val="0032202F"/>
    <w:rsid w:val="00323176"/>
    <w:rsid w:val="00335297"/>
    <w:rsid w:val="0033675F"/>
    <w:rsid w:val="00337833"/>
    <w:rsid w:val="00355C31"/>
    <w:rsid w:val="003606E3"/>
    <w:rsid w:val="0036095E"/>
    <w:rsid w:val="0036529C"/>
    <w:rsid w:val="00376098"/>
    <w:rsid w:val="0039131C"/>
    <w:rsid w:val="00391628"/>
    <w:rsid w:val="003931B8"/>
    <w:rsid w:val="003A0315"/>
    <w:rsid w:val="003A156B"/>
    <w:rsid w:val="003A3343"/>
    <w:rsid w:val="003B0276"/>
    <w:rsid w:val="003B4729"/>
    <w:rsid w:val="003B7014"/>
    <w:rsid w:val="003C0458"/>
    <w:rsid w:val="003C15B7"/>
    <w:rsid w:val="003C4BA2"/>
    <w:rsid w:val="003C72BD"/>
    <w:rsid w:val="003C79CA"/>
    <w:rsid w:val="003E6DEF"/>
    <w:rsid w:val="003F7643"/>
    <w:rsid w:val="004014EF"/>
    <w:rsid w:val="004015CC"/>
    <w:rsid w:val="004043C3"/>
    <w:rsid w:val="00406609"/>
    <w:rsid w:val="00410E10"/>
    <w:rsid w:val="004340A0"/>
    <w:rsid w:val="004479E4"/>
    <w:rsid w:val="004728E7"/>
    <w:rsid w:val="00472F02"/>
    <w:rsid w:val="00482E30"/>
    <w:rsid w:val="004869EB"/>
    <w:rsid w:val="00492321"/>
    <w:rsid w:val="00496DF2"/>
    <w:rsid w:val="004A477F"/>
    <w:rsid w:val="004B0525"/>
    <w:rsid w:val="004B21D7"/>
    <w:rsid w:val="004D2752"/>
    <w:rsid w:val="004E0E55"/>
    <w:rsid w:val="004E7272"/>
    <w:rsid w:val="004F6495"/>
    <w:rsid w:val="00504857"/>
    <w:rsid w:val="00510D83"/>
    <w:rsid w:val="0051744F"/>
    <w:rsid w:val="00522260"/>
    <w:rsid w:val="00535778"/>
    <w:rsid w:val="00552AF5"/>
    <w:rsid w:val="00557591"/>
    <w:rsid w:val="005610F3"/>
    <w:rsid w:val="0057120F"/>
    <w:rsid w:val="005716F3"/>
    <w:rsid w:val="005719B7"/>
    <w:rsid w:val="00574889"/>
    <w:rsid w:val="00575DEE"/>
    <w:rsid w:val="005778CE"/>
    <w:rsid w:val="005856FB"/>
    <w:rsid w:val="00591013"/>
    <w:rsid w:val="0059588E"/>
    <w:rsid w:val="005A2531"/>
    <w:rsid w:val="005A5370"/>
    <w:rsid w:val="005B767B"/>
    <w:rsid w:val="005C3FCC"/>
    <w:rsid w:val="005D390D"/>
    <w:rsid w:val="005E085F"/>
    <w:rsid w:val="005E15D3"/>
    <w:rsid w:val="005E195A"/>
    <w:rsid w:val="005E3406"/>
    <w:rsid w:val="005E796D"/>
    <w:rsid w:val="005F5438"/>
    <w:rsid w:val="00601C01"/>
    <w:rsid w:val="00604633"/>
    <w:rsid w:val="00607E89"/>
    <w:rsid w:val="00617F8A"/>
    <w:rsid w:val="00622FB3"/>
    <w:rsid w:val="006305AE"/>
    <w:rsid w:val="006354CE"/>
    <w:rsid w:val="006415CA"/>
    <w:rsid w:val="00642CC8"/>
    <w:rsid w:val="0064590A"/>
    <w:rsid w:val="00645D4E"/>
    <w:rsid w:val="006466A4"/>
    <w:rsid w:val="006567FB"/>
    <w:rsid w:val="00660245"/>
    <w:rsid w:val="00664E88"/>
    <w:rsid w:val="00672357"/>
    <w:rsid w:val="006864A4"/>
    <w:rsid w:val="00692022"/>
    <w:rsid w:val="006949D0"/>
    <w:rsid w:val="006958B5"/>
    <w:rsid w:val="00697183"/>
    <w:rsid w:val="006B4916"/>
    <w:rsid w:val="006B5F69"/>
    <w:rsid w:val="006C45FE"/>
    <w:rsid w:val="006C4D2E"/>
    <w:rsid w:val="006D1659"/>
    <w:rsid w:val="006D3C08"/>
    <w:rsid w:val="006F23F4"/>
    <w:rsid w:val="00702529"/>
    <w:rsid w:val="00704678"/>
    <w:rsid w:val="0071078B"/>
    <w:rsid w:val="00714834"/>
    <w:rsid w:val="00714E4E"/>
    <w:rsid w:val="0071610C"/>
    <w:rsid w:val="0071635A"/>
    <w:rsid w:val="00716CA2"/>
    <w:rsid w:val="00717243"/>
    <w:rsid w:val="00717D8A"/>
    <w:rsid w:val="00723231"/>
    <w:rsid w:val="00731317"/>
    <w:rsid w:val="00740E46"/>
    <w:rsid w:val="007413E9"/>
    <w:rsid w:val="00746E04"/>
    <w:rsid w:val="00746EE8"/>
    <w:rsid w:val="00753B90"/>
    <w:rsid w:val="00754412"/>
    <w:rsid w:val="00757771"/>
    <w:rsid w:val="0076305D"/>
    <w:rsid w:val="00765A8D"/>
    <w:rsid w:val="007704A4"/>
    <w:rsid w:val="0077095F"/>
    <w:rsid w:val="00770EFC"/>
    <w:rsid w:val="0078498D"/>
    <w:rsid w:val="00785185"/>
    <w:rsid w:val="007870C6"/>
    <w:rsid w:val="007954DB"/>
    <w:rsid w:val="007B056E"/>
    <w:rsid w:val="007B1E53"/>
    <w:rsid w:val="007B2E7D"/>
    <w:rsid w:val="007D39F4"/>
    <w:rsid w:val="007D7088"/>
    <w:rsid w:val="007E6A72"/>
    <w:rsid w:val="007F4E2F"/>
    <w:rsid w:val="007F72D6"/>
    <w:rsid w:val="0082006F"/>
    <w:rsid w:val="008241FC"/>
    <w:rsid w:val="008300D3"/>
    <w:rsid w:val="00832291"/>
    <w:rsid w:val="00835E9F"/>
    <w:rsid w:val="008373F0"/>
    <w:rsid w:val="00854F34"/>
    <w:rsid w:val="008635F1"/>
    <w:rsid w:val="00872EC8"/>
    <w:rsid w:val="008778B2"/>
    <w:rsid w:val="0088221A"/>
    <w:rsid w:val="008918A7"/>
    <w:rsid w:val="008A5AE2"/>
    <w:rsid w:val="008C7BAD"/>
    <w:rsid w:val="008D2737"/>
    <w:rsid w:val="008E00A0"/>
    <w:rsid w:val="008F05C5"/>
    <w:rsid w:val="008F1FDB"/>
    <w:rsid w:val="008F2720"/>
    <w:rsid w:val="008F442C"/>
    <w:rsid w:val="008F4955"/>
    <w:rsid w:val="009026F9"/>
    <w:rsid w:val="009057A3"/>
    <w:rsid w:val="00907F51"/>
    <w:rsid w:val="009131A1"/>
    <w:rsid w:val="00914970"/>
    <w:rsid w:val="009150EA"/>
    <w:rsid w:val="00923CCE"/>
    <w:rsid w:val="0092675A"/>
    <w:rsid w:val="00926D60"/>
    <w:rsid w:val="00930504"/>
    <w:rsid w:val="00937338"/>
    <w:rsid w:val="00950D7D"/>
    <w:rsid w:val="00955BDB"/>
    <w:rsid w:val="009646A6"/>
    <w:rsid w:val="0096557A"/>
    <w:rsid w:val="00970A07"/>
    <w:rsid w:val="0099058B"/>
    <w:rsid w:val="009A0630"/>
    <w:rsid w:val="009A6BD4"/>
    <w:rsid w:val="009C297B"/>
    <w:rsid w:val="009C36DD"/>
    <w:rsid w:val="009C60EE"/>
    <w:rsid w:val="009C7035"/>
    <w:rsid w:val="009D1ABD"/>
    <w:rsid w:val="009E3818"/>
    <w:rsid w:val="009E3994"/>
    <w:rsid w:val="009E4E67"/>
    <w:rsid w:val="009E6742"/>
    <w:rsid w:val="009F038C"/>
    <w:rsid w:val="009F3013"/>
    <w:rsid w:val="009F41C1"/>
    <w:rsid w:val="009F5C25"/>
    <w:rsid w:val="00A02E61"/>
    <w:rsid w:val="00A03DD3"/>
    <w:rsid w:val="00A24811"/>
    <w:rsid w:val="00A272EB"/>
    <w:rsid w:val="00A70CA8"/>
    <w:rsid w:val="00A93630"/>
    <w:rsid w:val="00A96F7C"/>
    <w:rsid w:val="00AA08C8"/>
    <w:rsid w:val="00AA56E5"/>
    <w:rsid w:val="00AA6792"/>
    <w:rsid w:val="00AB70B1"/>
    <w:rsid w:val="00AD1F9E"/>
    <w:rsid w:val="00AD5603"/>
    <w:rsid w:val="00AE2781"/>
    <w:rsid w:val="00AF23FD"/>
    <w:rsid w:val="00AF320D"/>
    <w:rsid w:val="00B011CC"/>
    <w:rsid w:val="00B04C46"/>
    <w:rsid w:val="00B14774"/>
    <w:rsid w:val="00B3314F"/>
    <w:rsid w:val="00B339EE"/>
    <w:rsid w:val="00B404A6"/>
    <w:rsid w:val="00B476F7"/>
    <w:rsid w:val="00B6287F"/>
    <w:rsid w:val="00B66B15"/>
    <w:rsid w:val="00B75742"/>
    <w:rsid w:val="00B78CAF"/>
    <w:rsid w:val="00B82AF9"/>
    <w:rsid w:val="00B83D2B"/>
    <w:rsid w:val="00B924A9"/>
    <w:rsid w:val="00B95A4E"/>
    <w:rsid w:val="00B96484"/>
    <w:rsid w:val="00BB1D23"/>
    <w:rsid w:val="00BB3EE5"/>
    <w:rsid w:val="00BC7C54"/>
    <w:rsid w:val="00BD2704"/>
    <w:rsid w:val="00BD408C"/>
    <w:rsid w:val="00BD688D"/>
    <w:rsid w:val="00BF1B8E"/>
    <w:rsid w:val="00C00D30"/>
    <w:rsid w:val="00C02543"/>
    <w:rsid w:val="00C05F57"/>
    <w:rsid w:val="00C06810"/>
    <w:rsid w:val="00C26635"/>
    <w:rsid w:val="00C27B8D"/>
    <w:rsid w:val="00C3462D"/>
    <w:rsid w:val="00C3568C"/>
    <w:rsid w:val="00C524C3"/>
    <w:rsid w:val="00C53374"/>
    <w:rsid w:val="00C619A5"/>
    <w:rsid w:val="00C73B49"/>
    <w:rsid w:val="00C75018"/>
    <w:rsid w:val="00C75064"/>
    <w:rsid w:val="00C80CAC"/>
    <w:rsid w:val="00C92660"/>
    <w:rsid w:val="00CA050E"/>
    <w:rsid w:val="00CA2F2B"/>
    <w:rsid w:val="00CB685B"/>
    <w:rsid w:val="00CC5EB1"/>
    <w:rsid w:val="00CD3F1A"/>
    <w:rsid w:val="00CE325C"/>
    <w:rsid w:val="00CF3E3D"/>
    <w:rsid w:val="00D02CB2"/>
    <w:rsid w:val="00D31E37"/>
    <w:rsid w:val="00D344B8"/>
    <w:rsid w:val="00D36E71"/>
    <w:rsid w:val="00D403A9"/>
    <w:rsid w:val="00D5498C"/>
    <w:rsid w:val="00D57307"/>
    <w:rsid w:val="00D60487"/>
    <w:rsid w:val="00D74C50"/>
    <w:rsid w:val="00D77177"/>
    <w:rsid w:val="00D82AAB"/>
    <w:rsid w:val="00D879BA"/>
    <w:rsid w:val="00D90647"/>
    <w:rsid w:val="00D93119"/>
    <w:rsid w:val="00D9472F"/>
    <w:rsid w:val="00D94B9A"/>
    <w:rsid w:val="00D96B37"/>
    <w:rsid w:val="00DA3761"/>
    <w:rsid w:val="00DA5D9C"/>
    <w:rsid w:val="00DA77BB"/>
    <w:rsid w:val="00DB0705"/>
    <w:rsid w:val="00DC024A"/>
    <w:rsid w:val="00DC1B91"/>
    <w:rsid w:val="00DC401F"/>
    <w:rsid w:val="00DE5108"/>
    <w:rsid w:val="00DE628B"/>
    <w:rsid w:val="00DE6FC1"/>
    <w:rsid w:val="00DF0060"/>
    <w:rsid w:val="00DF0FF9"/>
    <w:rsid w:val="00E22C5F"/>
    <w:rsid w:val="00E258EC"/>
    <w:rsid w:val="00E26645"/>
    <w:rsid w:val="00E27CE0"/>
    <w:rsid w:val="00E3248D"/>
    <w:rsid w:val="00E40502"/>
    <w:rsid w:val="00E42115"/>
    <w:rsid w:val="00E47856"/>
    <w:rsid w:val="00E604DB"/>
    <w:rsid w:val="00E6485B"/>
    <w:rsid w:val="00E64D8D"/>
    <w:rsid w:val="00E65261"/>
    <w:rsid w:val="00E66815"/>
    <w:rsid w:val="00E72EE1"/>
    <w:rsid w:val="00E7629E"/>
    <w:rsid w:val="00E87D41"/>
    <w:rsid w:val="00E91D19"/>
    <w:rsid w:val="00E927BE"/>
    <w:rsid w:val="00E9523B"/>
    <w:rsid w:val="00E97EB3"/>
    <w:rsid w:val="00EA3ABE"/>
    <w:rsid w:val="00EB1565"/>
    <w:rsid w:val="00EB3ED2"/>
    <w:rsid w:val="00EB4BC9"/>
    <w:rsid w:val="00ED0BAB"/>
    <w:rsid w:val="00ED27E1"/>
    <w:rsid w:val="00EE12FB"/>
    <w:rsid w:val="00EE65DE"/>
    <w:rsid w:val="00EE7471"/>
    <w:rsid w:val="00EF1DCF"/>
    <w:rsid w:val="00F03ECC"/>
    <w:rsid w:val="00F207C1"/>
    <w:rsid w:val="00F32F48"/>
    <w:rsid w:val="00F3399F"/>
    <w:rsid w:val="00F33EF8"/>
    <w:rsid w:val="00F357D6"/>
    <w:rsid w:val="00F43050"/>
    <w:rsid w:val="00F50E81"/>
    <w:rsid w:val="00F74093"/>
    <w:rsid w:val="00F7688B"/>
    <w:rsid w:val="00F77970"/>
    <w:rsid w:val="00F825B9"/>
    <w:rsid w:val="00F8354B"/>
    <w:rsid w:val="00F905B4"/>
    <w:rsid w:val="00F90DF5"/>
    <w:rsid w:val="00F9172F"/>
    <w:rsid w:val="00F934C5"/>
    <w:rsid w:val="00FA1D1A"/>
    <w:rsid w:val="00FB3521"/>
    <w:rsid w:val="00FC5B98"/>
    <w:rsid w:val="00FD6C55"/>
    <w:rsid w:val="00FE167E"/>
    <w:rsid w:val="00FF145E"/>
    <w:rsid w:val="00FF17A8"/>
    <w:rsid w:val="00FF5813"/>
    <w:rsid w:val="00FF776B"/>
    <w:rsid w:val="01B69BB8"/>
    <w:rsid w:val="02192A8F"/>
    <w:rsid w:val="02EED76D"/>
    <w:rsid w:val="03842460"/>
    <w:rsid w:val="03D5DF9B"/>
    <w:rsid w:val="03E1D239"/>
    <w:rsid w:val="042D97AB"/>
    <w:rsid w:val="04322C38"/>
    <w:rsid w:val="04702E36"/>
    <w:rsid w:val="05CFEFB5"/>
    <w:rsid w:val="06B121A3"/>
    <w:rsid w:val="07864062"/>
    <w:rsid w:val="07C95FA5"/>
    <w:rsid w:val="07DC78F1"/>
    <w:rsid w:val="0860A253"/>
    <w:rsid w:val="09545A4A"/>
    <w:rsid w:val="09CD2DFC"/>
    <w:rsid w:val="0A8D3276"/>
    <w:rsid w:val="0B7B2F6A"/>
    <w:rsid w:val="0C2CD20A"/>
    <w:rsid w:val="0C3F3BD1"/>
    <w:rsid w:val="0C7A6C18"/>
    <w:rsid w:val="0D4925CA"/>
    <w:rsid w:val="0DECD6C6"/>
    <w:rsid w:val="0E34A28F"/>
    <w:rsid w:val="0EA51E66"/>
    <w:rsid w:val="0F8EE098"/>
    <w:rsid w:val="10043E76"/>
    <w:rsid w:val="103EDB8C"/>
    <w:rsid w:val="106A9F86"/>
    <w:rsid w:val="1099DB00"/>
    <w:rsid w:val="1112A25C"/>
    <w:rsid w:val="12BA12FA"/>
    <w:rsid w:val="12E832DA"/>
    <w:rsid w:val="150DF473"/>
    <w:rsid w:val="151A3655"/>
    <w:rsid w:val="1598CE85"/>
    <w:rsid w:val="16C7456D"/>
    <w:rsid w:val="16CEC1BE"/>
    <w:rsid w:val="17127CC7"/>
    <w:rsid w:val="177ACB3B"/>
    <w:rsid w:val="180D1DA7"/>
    <w:rsid w:val="18B724DC"/>
    <w:rsid w:val="1937D9CA"/>
    <w:rsid w:val="19B19F4A"/>
    <w:rsid w:val="19B1F722"/>
    <w:rsid w:val="19FEE62F"/>
    <w:rsid w:val="1A081978"/>
    <w:rsid w:val="1B74DA1B"/>
    <w:rsid w:val="1BB96624"/>
    <w:rsid w:val="1BBD1B2F"/>
    <w:rsid w:val="1CE997E4"/>
    <w:rsid w:val="1DAE3246"/>
    <w:rsid w:val="1E3635B9"/>
    <w:rsid w:val="20081049"/>
    <w:rsid w:val="201F2B5D"/>
    <w:rsid w:val="2055BB33"/>
    <w:rsid w:val="2148C249"/>
    <w:rsid w:val="21A0BD53"/>
    <w:rsid w:val="221C93B1"/>
    <w:rsid w:val="2281A369"/>
    <w:rsid w:val="23053758"/>
    <w:rsid w:val="230BF0D0"/>
    <w:rsid w:val="2415FAB4"/>
    <w:rsid w:val="244F2C11"/>
    <w:rsid w:val="25953938"/>
    <w:rsid w:val="265DC5C4"/>
    <w:rsid w:val="26BF0B43"/>
    <w:rsid w:val="26E1868F"/>
    <w:rsid w:val="2B001FDF"/>
    <w:rsid w:val="2B02402C"/>
    <w:rsid w:val="2C040C30"/>
    <w:rsid w:val="2D56CCED"/>
    <w:rsid w:val="2D5C1492"/>
    <w:rsid w:val="2D72810F"/>
    <w:rsid w:val="2DF60E57"/>
    <w:rsid w:val="2E8263B2"/>
    <w:rsid w:val="2EE9DBE2"/>
    <w:rsid w:val="2EF7E4F3"/>
    <w:rsid w:val="2FD5B14F"/>
    <w:rsid w:val="2FDE2F1C"/>
    <w:rsid w:val="3072D747"/>
    <w:rsid w:val="317181B0"/>
    <w:rsid w:val="31C1F1FA"/>
    <w:rsid w:val="32AE3405"/>
    <w:rsid w:val="32DB8F32"/>
    <w:rsid w:val="3368652D"/>
    <w:rsid w:val="3443F15D"/>
    <w:rsid w:val="36192ED9"/>
    <w:rsid w:val="3644F2D3"/>
    <w:rsid w:val="3685E0BD"/>
    <w:rsid w:val="36D92B1C"/>
    <w:rsid w:val="36F4E32F"/>
    <w:rsid w:val="370683FA"/>
    <w:rsid w:val="37FA5AD0"/>
    <w:rsid w:val="3811EF96"/>
    <w:rsid w:val="3871B777"/>
    <w:rsid w:val="38C5ADBA"/>
    <w:rsid w:val="39E1A34D"/>
    <w:rsid w:val="39F56317"/>
    <w:rsid w:val="3AB5A6DF"/>
    <w:rsid w:val="3B68D440"/>
    <w:rsid w:val="3C905DE3"/>
    <w:rsid w:val="3D15624E"/>
    <w:rsid w:val="3DBDC5A8"/>
    <w:rsid w:val="3E1D74BB"/>
    <w:rsid w:val="3E51DC10"/>
    <w:rsid w:val="3E699C54"/>
    <w:rsid w:val="3EE43D01"/>
    <w:rsid w:val="3FB0FC20"/>
    <w:rsid w:val="3FC0E32F"/>
    <w:rsid w:val="3FE7CE82"/>
    <w:rsid w:val="408D4F92"/>
    <w:rsid w:val="409BD00D"/>
    <w:rsid w:val="41300856"/>
    <w:rsid w:val="460BA6B9"/>
    <w:rsid w:val="46374029"/>
    <w:rsid w:val="464E64E6"/>
    <w:rsid w:val="466FB3D4"/>
    <w:rsid w:val="46FBDDC6"/>
    <w:rsid w:val="475E8F9E"/>
    <w:rsid w:val="488B1F47"/>
    <w:rsid w:val="48B3A33C"/>
    <w:rsid w:val="48C1DC56"/>
    <w:rsid w:val="4902ADF6"/>
    <w:rsid w:val="4904418D"/>
    <w:rsid w:val="4944404E"/>
    <w:rsid w:val="4AD9A515"/>
    <w:rsid w:val="4AF8C2E0"/>
    <w:rsid w:val="4B37B43E"/>
    <w:rsid w:val="4B46C2CC"/>
    <w:rsid w:val="4B7E7E01"/>
    <w:rsid w:val="4C2AAF0A"/>
    <w:rsid w:val="4CA681AD"/>
    <w:rsid w:val="4DCF32E3"/>
    <w:rsid w:val="4DD290DE"/>
    <w:rsid w:val="4EE3E850"/>
    <w:rsid w:val="4F1B4AFF"/>
    <w:rsid w:val="4F637B60"/>
    <w:rsid w:val="4F913362"/>
    <w:rsid w:val="5141A331"/>
    <w:rsid w:val="515F5944"/>
    <w:rsid w:val="52CDC1BA"/>
    <w:rsid w:val="53108D9A"/>
    <w:rsid w:val="531225D4"/>
    <w:rsid w:val="533AF4BC"/>
    <w:rsid w:val="54B19392"/>
    <w:rsid w:val="54EFD4C4"/>
    <w:rsid w:val="550A241A"/>
    <w:rsid w:val="576389AF"/>
    <w:rsid w:val="57F6A7EC"/>
    <w:rsid w:val="57FBCFF1"/>
    <w:rsid w:val="584D6CB7"/>
    <w:rsid w:val="587E4E0C"/>
    <w:rsid w:val="58E37AF4"/>
    <w:rsid w:val="594CB516"/>
    <w:rsid w:val="5962C0DD"/>
    <w:rsid w:val="5A8043F9"/>
    <w:rsid w:val="5B147918"/>
    <w:rsid w:val="5D2CA0AF"/>
    <w:rsid w:val="5E51DE80"/>
    <w:rsid w:val="5F1AE866"/>
    <w:rsid w:val="5F786842"/>
    <w:rsid w:val="5F919461"/>
    <w:rsid w:val="5FA4BC12"/>
    <w:rsid w:val="6098978C"/>
    <w:rsid w:val="60CEE0CF"/>
    <w:rsid w:val="622E01C4"/>
    <w:rsid w:val="6296752A"/>
    <w:rsid w:val="62A3D0CD"/>
    <w:rsid w:val="62FB84E2"/>
    <w:rsid w:val="63457768"/>
    <w:rsid w:val="6346701E"/>
    <w:rsid w:val="63BB7070"/>
    <w:rsid w:val="642B41B4"/>
    <w:rsid w:val="64397ACE"/>
    <w:rsid w:val="64650584"/>
    <w:rsid w:val="64902AF1"/>
    <w:rsid w:val="64C12004"/>
    <w:rsid w:val="65F59116"/>
    <w:rsid w:val="65F894A3"/>
    <w:rsid w:val="6750B358"/>
    <w:rsid w:val="68AAD9E6"/>
    <w:rsid w:val="691951B1"/>
    <w:rsid w:val="693876A7"/>
    <w:rsid w:val="69828E8E"/>
    <w:rsid w:val="6985147B"/>
    <w:rsid w:val="69CDB5A7"/>
    <w:rsid w:val="6A0B23B7"/>
    <w:rsid w:val="6A2206D4"/>
    <w:rsid w:val="6A5F56C2"/>
    <w:rsid w:val="6A708D7E"/>
    <w:rsid w:val="6B0696C7"/>
    <w:rsid w:val="6B0B25F3"/>
    <w:rsid w:val="6B169599"/>
    <w:rsid w:val="6B2D3A5A"/>
    <w:rsid w:val="6BA6F418"/>
    <w:rsid w:val="6C8A7C89"/>
    <w:rsid w:val="6CD42A07"/>
    <w:rsid w:val="6CDE568F"/>
    <w:rsid w:val="6CEC2E0C"/>
    <w:rsid w:val="6D049632"/>
    <w:rsid w:val="6DC25401"/>
    <w:rsid w:val="6EC2DE16"/>
    <w:rsid w:val="6F56B10E"/>
    <w:rsid w:val="6F5BC53D"/>
    <w:rsid w:val="6FC30B1A"/>
    <w:rsid w:val="706D0BFC"/>
    <w:rsid w:val="708252C1"/>
    <w:rsid w:val="70BC4826"/>
    <w:rsid w:val="70C2C0C1"/>
    <w:rsid w:val="71407A48"/>
    <w:rsid w:val="7175D84B"/>
    <w:rsid w:val="726D2E17"/>
    <w:rsid w:val="73EA08E0"/>
    <w:rsid w:val="73F414CF"/>
    <w:rsid w:val="74CCD225"/>
    <w:rsid w:val="74CEF29C"/>
    <w:rsid w:val="7510684E"/>
    <w:rsid w:val="75A9A843"/>
    <w:rsid w:val="75D6CCDB"/>
    <w:rsid w:val="76462CD8"/>
    <w:rsid w:val="7732EAFB"/>
    <w:rsid w:val="77EF4AED"/>
    <w:rsid w:val="78D1B27E"/>
    <w:rsid w:val="7A0C436C"/>
    <w:rsid w:val="7BC50568"/>
    <w:rsid w:val="7CEA4DD1"/>
    <w:rsid w:val="7D2AEAD6"/>
    <w:rsid w:val="7D43E42E"/>
    <w:rsid w:val="7DC5C364"/>
    <w:rsid w:val="7DC70146"/>
    <w:rsid w:val="7E1DDCAC"/>
    <w:rsid w:val="7E6A5B87"/>
    <w:rsid w:val="7EDFB48F"/>
    <w:rsid w:val="7F3E2E34"/>
    <w:rsid w:val="7F736C9D"/>
    <w:rsid w:val="7FD70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58021A"/>
  <w15:chartTrackingRefBased/>
  <w15:docId w15:val="{03CD889E-BB39-4E09-88D8-FFB5D9232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6BF"/>
    <w:pPr>
      <w:spacing w:after="0" w:line="240" w:lineRule="auto"/>
    </w:pPr>
    <w:rPr>
      <w:rFonts w:ascii="Arial" w:hAnsi="Arial"/>
      <w:sz w:val="20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1A4"/>
    <w:pPr>
      <w:keepNext/>
      <w:keepLines/>
      <w:spacing w:before="240"/>
      <w:outlineLvl w:val="0"/>
    </w:pPr>
    <w:rPr>
      <w:rFonts w:eastAsiaTheme="majorEastAsia" w:cstheme="majorBidi"/>
      <w:color w:val="404040" w:themeColor="text1" w:themeTint="BF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1A4"/>
    <w:pPr>
      <w:keepNext/>
      <w:keepLines/>
      <w:spacing w:before="40"/>
      <w:outlineLvl w:val="1"/>
    </w:pPr>
    <w:rPr>
      <w:rFonts w:eastAsiaTheme="majorEastAsia" w:cstheme="majorBidi"/>
      <w:color w:val="404040" w:themeColor="text1" w:themeTint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semiHidden/>
    <w:rsid w:val="002E31A4"/>
    <w:pPr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Heading1"/>
    <w:link w:val="HeaderChar"/>
    <w:uiPriority w:val="99"/>
    <w:unhideWhenUsed/>
    <w:rsid w:val="002E31A4"/>
    <w:pPr>
      <w:tabs>
        <w:tab w:val="right" w:pos="9638"/>
      </w:tabs>
      <w:spacing w:before="0"/>
      <w:contextualSpacing/>
    </w:pPr>
    <w:rPr>
      <w:b/>
      <w:bCs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2E31A4"/>
    <w:rPr>
      <w:rFonts w:ascii="Arial" w:eastAsiaTheme="majorEastAsia" w:hAnsi="Arial" w:cstheme="majorBidi"/>
      <w:b/>
      <w:bCs/>
      <w:color w:val="404040" w:themeColor="text1" w:themeTint="BF"/>
      <w:sz w:val="32"/>
      <w:szCs w:val="3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2E31A4"/>
    <w:pPr>
      <w:pBdr>
        <w:top w:val="single" w:sz="4" w:space="10" w:color="auto"/>
      </w:pBdr>
      <w:tabs>
        <w:tab w:val="center" w:pos="4513"/>
        <w:tab w:val="right" w:pos="9026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2E31A4"/>
    <w:rPr>
      <w:rFonts w:ascii="Arial" w:hAnsi="Arial"/>
      <w:sz w:val="16"/>
      <w:szCs w:val="24"/>
      <w:lang w:val="en-GB"/>
    </w:rPr>
  </w:style>
  <w:style w:type="table" w:styleId="TableGrid">
    <w:name w:val="Table Grid"/>
    <w:basedOn w:val="TableNormal"/>
    <w:rsid w:val="002E31A4"/>
    <w:pPr>
      <w:spacing w:after="0" w:line="240" w:lineRule="auto"/>
    </w:pPr>
    <w:rPr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basedOn w:val="DefaultParagraphFont"/>
    <w:uiPriority w:val="33"/>
    <w:rsid w:val="00035B79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1741A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31A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1A4"/>
    <w:rPr>
      <w:rFonts w:ascii="Times New Roman" w:hAnsi="Times New Roman" w:cs="Times New Roman"/>
      <w:sz w:val="18"/>
      <w:szCs w:val="18"/>
      <w:lang w:val="en-GB"/>
    </w:rPr>
  </w:style>
  <w:style w:type="paragraph" w:customStyle="1" w:styleId="ExampleText">
    <w:name w:val="Example Text"/>
    <w:basedOn w:val="Normal"/>
    <w:qFormat/>
    <w:rsid w:val="002E31A4"/>
    <w:rPr>
      <w:i/>
    </w:rPr>
  </w:style>
  <w:style w:type="paragraph" w:customStyle="1" w:styleId="BodyTextItalic">
    <w:name w:val="Body Text Italic"/>
    <w:basedOn w:val="ExampleText"/>
    <w:qFormat/>
    <w:rsid w:val="002E31A4"/>
    <w:rPr>
      <w:i w:val="0"/>
    </w:rPr>
  </w:style>
  <w:style w:type="table" w:customStyle="1" w:styleId="DefaultTable">
    <w:name w:val="Default Table"/>
    <w:qFormat/>
    <w:rsid w:val="002E31A4"/>
    <w:pPr>
      <w:spacing w:after="0" w:line="240" w:lineRule="auto"/>
    </w:pPr>
    <w:rPr>
      <w:rFonts w:ascii="Minion Pro" w:eastAsia="Times New Roman" w:hAnsi="Minion Pro" w:cs="Minion Pro"/>
      <w:sz w:val="24"/>
      <w:szCs w:val="20"/>
      <w:lang w:val="en-GB" w:eastAsia="en-GB"/>
    </w:rPr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E31A4"/>
    <w:rPr>
      <w:rFonts w:ascii="Arial" w:eastAsiaTheme="majorEastAsia" w:hAnsi="Arial" w:cstheme="majorBidi"/>
      <w:color w:val="404040" w:themeColor="text1" w:themeTint="BF"/>
      <w:sz w:val="5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2E31A4"/>
    <w:rPr>
      <w:rFonts w:ascii="Arial" w:eastAsiaTheme="majorEastAsia" w:hAnsi="Arial" w:cstheme="majorBidi"/>
      <w:color w:val="404040" w:themeColor="text1" w:themeTint="BF"/>
      <w:sz w:val="28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9"/>
    <w:semiHidden/>
    <w:rsid w:val="002E31A4"/>
    <w:rPr>
      <w:rFonts w:ascii="Arial" w:hAnsi="Arial"/>
      <w:b/>
      <w:sz w:val="20"/>
      <w:szCs w:val="24"/>
      <w:lang w:val="en-GB"/>
    </w:rPr>
  </w:style>
  <w:style w:type="paragraph" w:styleId="ListBullet">
    <w:name w:val="List Bullet"/>
    <w:basedOn w:val="Normal"/>
    <w:uiPriority w:val="99"/>
    <w:unhideWhenUsed/>
    <w:rsid w:val="002E31A4"/>
    <w:pPr>
      <w:numPr>
        <w:numId w:val="2"/>
      </w:numPr>
      <w:spacing w:line="360" w:lineRule="auto"/>
    </w:pPr>
  </w:style>
  <w:style w:type="paragraph" w:styleId="ListNumber">
    <w:name w:val="List Number"/>
    <w:basedOn w:val="Normal"/>
    <w:uiPriority w:val="99"/>
    <w:unhideWhenUsed/>
    <w:rsid w:val="002E31A4"/>
    <w:pPr>
      <w:numPr>
        <w:numId w:val="3"/>
      </w:numPr>
    </w:pPr>
  </w:style>
  <w:style w:type="paragraph" w:styleId="ListNumber2">
    <w:name w:val="List Number 2"/>
    <w:basedOn w:val="Normal"/>
    <w:uiPriority w:val="99"/>
    <w:unhideWhenUsed/>
    <w:rsid w:val="002E31A4"/>
    <w:pPr>
      <w:numPr>
        <w:numId w:val="4"/>
      </w:numPr>
    </w:pPr>
  </w:style>
  <w:style w:type="paragraph" w:styleId="ListNumber3">
    <w:name w:val="List Number 3"/>
    <w:basedOn w:val="Normal"/>
    <w:uiPriority w:val="99"/>
    <w:unhideWhenUsed/>
    <w:rsid w:val="002E31A4"/>
    <w:pPr>
      <w:numPr>
        <w:numId w:val="5"/>
      </w:numPr>
    </w:pPr>
  </w:style>
  <w:style w:type="character" w:styleId="PageNumber">
    <w:name w:val="page number"/>
    <w:basedOn w:val="DefaultParagraphFont"/>
    <w:uiPriority w:val="99"/>
    <w:semiHidden/>
    <w:unhideWhenUsed/>
    <w:rsid w:val="002E31A4"/>
    <w:rPr>
      <w:rFonts w:ascii="Arial" w:hAnsi="Arial"/>
      <w:b w:val="0"/>
      <w:i w:val="0"/>
      <w:sz w:val="20"/>
    </w:rPr>
  </w:style>
  <w:style w:type="paragraph" w:styleId="ListParagraph">
    <w:name w:val="List Paragraph"/>
    <w:basedOn w:val="Normal"/>
    <w:uiPriority w:val="34"/>
    <w:qFormat/>
    <w:rsid w:val="000635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29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9F0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130252"/>
  </w:style>
  <w:style w:type="character" w:customStyle="1" w:styleId="eop">
    <w:name w:val="eop"/>
    <w:basedOn w:val="DefaultParagraphFont"/>
    <w:rsid w:val="00130252"/>
  </w:style>
  <w:style w:type="character" w:styleId="CommentReference">
    <w:name w:val="annotation reference"/>
    <w:basedOn w:val="DefaultParagraphFont"/>
    <w:uiPriority w:val="99"/>
    <w:semiHidden/>
    <w:unhideWhenUsed/>
    <w:rsid w:val="006723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35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357"/>
    <w:rPr>
      <w:rFonts w:ascii="Arial" w:hAnsi="Arial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3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357"/>
    <w:rPr>
      <w:rFonts w:ascii="Arial" w:hAnsi="Arial"/>
      <w:b/>
      <w:bCs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59de5ac6b0f847bd" Type="http://schemas.microsoft.com/office/2019/09/relationships/intelligence" Target="intelligenc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oter" Target="footer2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4.jpeg"/><Relationship Id="rId1" Type="http://schemas.openxmlformats.org/officeDocument/2006/relationships/image" Target="media/image6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AFESA\2021_S1\QES_ICT20\ICT449GIT\Student\ICTICT449%20-%20ASI%20-%20Git%20Commands%20Assign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3b32f6f0-ddcd-4e66-a0c8-12c7c6b50ecf">RMYU76VWP267-1965321582-21</_dlc_DocId>
    <_dlc_DocIdUrl xmlns="3b32f6f0-ddcd-4e66-a0c8-12c7c6b50ecf">
      <Url>https://tafesaedu.sharepoint.com/sites/qms/_layouts/15/DocIdRedir.aspx?ID=RMYU76VWP267-1965321582-21</Url>
      <Description>RMYU76VWP267-1965321582-21</Description>
    </_dlc_DocIdUrl>
    <Previous_x0020_Document_x0020_State xmlns="1c07d8c7-c900-4f17-8efa-882eb357c716">Waiting for Metadata Input</Previous_x0020_Document_x0020_State>
    <Assessment_x0020_Instrument_x0020_Identifier xmlns="1c07d8c7-c900-4f17-8efa-882eb357c716">Test</Assessment_x0020_Instrument_x0020_Identifier>
    <Metadata_x0020_Completed xmlns="1c07d8c7-c900-4f17-8efa-882eb357c716">true</Metadata_x0020_Completed>
    <Quality_x0020_Checker xmlns="1c07d8c7-c900-4f17-8efa-882eb357c716">
      <UserInfo>
        <DisplayName>Courtney Peters</DisplayName>
        <AccountId>632</AccountId>
        <AccountType/>
      </UserInfo>
    </Quality_x0020_Checker>
    <UOC_x0020_Code xmlns="1c07d8c7-c900-4f17-8efa-882eb357c716">ICTICT449</UOC_x0020_Code>
    <Developer xmlns="1c07d8c7-c900-4f17-8efa-882eb357c716">
      <UserInfo>
        <DisplayName>Courtney Peters</DisplayName>
        <AccountId>632</AccountId>
        <AccountType/>
      </UserInfo>
    </Developer>
    <BU_x0020_Code xmlns="3b32f6f0-ddcd-4e66-a0c8-12c7c6b50ecf">BARTS</BU_x0020_Code>
    <_dlc_DocIdPersistId xmlns="3b32f6f0-ddcd-4e66-a0c8-12c7c6b50ecf" xsi:nil="true"/>
    <Change_x0020_Type xmlns="1c07d8c7-c900-4f17-8efa-882eb357c716">Minor Change</Change_x0020_Type>
    <Document_x0020_Type xmlns="1c07d8c7-c900-4f17-8efa-882eb357c716">ASI - Assessment - Student Instruction</Document_x0020_Type>
    <Peer_x0020_Reviewer xmlns="1c07d8c7-c900-4f17-8efa-882eb357c716">
      <UserInfo>
        <DisplayName>Courtney Peters</DisplayName>
        <AccountId>632</AccountId>
        <AccountType/>
      </UserInfo>
    </Peer_x0020_Reviewer>
    <Activity_x0020_Code xmlns="3b32f6f0-ddcd-4e66-a0c8-12c7c6b50ecf">KJ</Activity_x0020_Code>
    <Outcome_x0020_For_x0020_Current_x0020_State xmlns="1c07d8c7-c900-4f17-8efa-882eb357c716">Waiting for Release</Outcome_x0020_For_x0020_Current_x0020_State>
    <Release_x0020_Date xmlns="1c07d8c7-c900-4f17-8efa-882eb357c716" xsi:nil="true"/>
    <Approver xmlns="1c07d8c7-c900-4f17-8efa-882eb357c716">
      <UserInfo>
        <DisplayName>Courtney Peters</DisplayName>
        <AccountId>632</AccountId>
        <AccountType/>
      </UserInfo>
    </Approver>
    <UOC_x0020_Title xmlns="1c07d8c7-c900-4f17-8efa-882eb357c716">Use version control systems in development environments</UOC_x0020_Title>
    <Development_x0020_Completed xmlns="1c07d8c7-c900-4f17-8efa-882eb357c716">true</Development_x0020_Completed>
    <SharedWithUsers xmlns="3b32f6f0-ddcd-4e66-a0c8-12c7c6b50ecf">
      <UserInfo>
        <DisplayName/>
        <AccountId xsi:nil="true"/>
        <AccountType/>
      </UserInfo>
    </SharedWithUsers>
    <Current_x0020_Version xmlns="b6bdf438-5d47-484a-a861-ca21256032dd">1</Current_x0020_Version>
    <DateOfCurrentRelease xmlns="b6bdf438-5d47-484a-a861-ca21256032dd">2022-02-09T13:30:00+00:00</DateOfCurrentRelease>
    <Document_x0020_State xmlns="b6bdf438-5d47-484a-a861-ca21256032dd">Developer Work Completed</Document_x0020_State>
    <Release_x0020_Version xmlns="b6bdf438-5d47-484a-a861-ca21256032dd">1.1</Release_x0020_Version>
    <File_x0020_Updated xmlns="b6bdf438-5d47-484a-a861-ca21256032dd">false</File_x0020_Updated>
    <TaxCatchAll xmlns="3b32f6f0-ddcd-4e66-a0c8-12c7c6b50ecf" xsi:nil="true"/>
    <lcf76f155ced4ddcb4097134ff3c332f xmlns="b6bdf438-5d47-484a-a861-ca21256032dd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40B9952F1C0A4DBB8184C3ACC36467" ma:contentTypeVersion="113" ma:contentTypeDescription="Create a new document." ma:contentTypeScope="" ma:versionID="c2bc70c21598aa703234441ab20b6559">
  <xsd:schema xmlns:xsd="http://www.w3.org/2001/XMLSchema" xmlns:xs="http://www.w3.org/2001/XMLSchema" xmlns:p="http://schemas.microsoft.com/office/2006/metadata/properties" xmlns:ns2="1c07d8c7-c900-4f17-8efa-882eb357c716" xmlns:ns3="3b32f6f0-ddcd-4e66-a0c8-12c7c6b50ecf" xmlns:ns4="b6bdf438-5d47-484a-a861-ca21256032dd" targetNamespace="http://schemas.microsoft.com/office/2006/metadata/properties" ma:root="true" ma:fieldsID="e58d3b176ad387003b643f3c51113770" ns2:_="" ns3:_="" ns4:_="">
    <xsd:import namespace="1c07d8c7-c900-4f17-8efa-882eb357c716"/>
    <xsd:import namespace="3b32f6f0-ddcd-4e66-a0c8-12c7c6b50ecf"/>
    <xsd:import namespace="b6bdf438-5d47-484a-a861-ca21256032dd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2:Assessment_x0020_Instrument_x0020_Identifier" minOccurs="0"/>
                <xsd:element ref="ns2:MediaServiceFastMetadata" minOccurs="0"/>
                <xsd:element ref="ns2:MediaServiceMetadata" minOccurs="0"/>
                <xsd:element ref="ns2:Previous_x0020_Document_x0020_State" minOccurs="0"/>
                <xsd:element ref="ns2:Outcome_x0020_For_x0020_Current_x0020_State" minOccurs="0"/>
                <xsd:element ref="ns2:Developer" minOccurs="0"/>
                <xsd:element ref="ns2:Approver" minOccurs="0"/>
                <xsd:element ref="ns2:Quality_x0020_Checker" minOccurs="0"/>
                <xsd:element ref="ns2:Peer_x0020_Reviewer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tadata_x0020_Completed" minOccurs="0"/>
                <xsd:element ref="ns2:Development_x0020_Completed" minOccurs="0"/>
                <xsd:element ref="ns3:BU_x0020_Code" minOccurs="0"/>
                <xsd:element ref="ns4:Release_x0020_Version" minOccurs="0"/>
                <xsd:element ref="ns3:Activity_x0020_Code" minOccurs="0"/>
                <xsd:element ref="ns4:Current_x0020_Version" minOccurs="0"/>
                <xsd:element ref="ns2:Release_x0020_Date" minOccurs="0"/>
                <xsd:element ref="ns3:_dlc_DocId" minOccurs="0"/>
                <xsd:element ref="ns3:_dlc_DocIdUrl" minOccurs="0"/>
                <xsd:element ref="ns3:_dlc_DocIdPersistId" minOccurs="0"/>
                <xsd:element ref="ns4:Document_x0020_State" minOccurs="0"/>
                <xsd:element ref="ns3:SharedWithUsers" minOccurs="0"/>
                <xsd:element ref="ns3:SharedWithDetails" minOccurs="0"/>
                <xsd:element ref="ns2:UOC_x0020_Title" minOccurs="0"/>
                <xsd:element ref="ns2:UOC_x0020_Code" minOccurs="0"/>
                <xsd:element ref="ns2:Change_x0020_Type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File_x0020_Updated" minOccurs="0"/>
                <xsd:element ref="ns4:DateOfCurrentRelease"/>
                <xsd:element ref="ns4:lcf76f155ced4ddcb4097134ff3c332f" minOccurs="0"/>
                <xsd:element ref="ns3:TaxCatchAll" minOccurs="0"/>
                <xsd:element ref="ns4:MediaServiceObjectDetectorVersion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07d8c7-c900-4f17-8efa-882eb357c716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 Code" ma:format="Dropdown" ma:internalName="Document_x0020_Type">
      <xsd:simpleType>
        <xsd:restriction base="dms:Choice">
          <xsd:enumeration value="AAI - Assessment - Assessor Instruction"/>
          <xsd:enumeration value="ACS - Assessment Cover Sheet For Students"/>
          <xsd:enumeration value="AM - Assessment Mapping"/>
          <xsd:enumeration value="AOPR - Assessor Other Party Report"/>
          <xsd:enumeration value="ASI - Assessment - Student Instruction"/>
          <xsd:enumeration value="ASDA - Assessment - Support Documents for Assessors"/>
          <xsd:enumeration value="ASDS - Assessment - Support Documents for Students"/>
          <xsd:enumeration value="ATC - Assessment Task Checklist"/>
          <xsd:enumeration value="ATCD - Assessment Task Checklist Digital"/>
          <xsd:enumeration value="ATCDRR - Assessment Task Checklist Digital Review Report"/>
          <xsd:enumeration value="ATD - Assessment Task Details"/>
          <xsd:enumeration value="PQCR - Panel Quality Check Report"/>
          <xsd:enumeration value="PRR - Peer Review Report"/>
          <xsd:enumeration value="ROA - Record of Assessment"/>
          <xsd:enumeration value="RPLACQ - RPL - Assessor Competency Questions"/>
          <xsd:enumeration value="RPLAER - RPL - Assessor Evidence Recording Summary"/>
          <xsd:enumeration value="RPLAI - RPL - Assessor Instructions"/>
          <xsd:enumeration value="RPLAOPR - RPL - Assessor Other Party Report"/>
          <xsd:enumeration value="RPLTPR - RPL - Tool Peer Review"/>
          <xsd:enumeration value="RPLSEF - RPL - Student Evidence Form"/>
          <xsd:enumeration value="RPLSSA - RPL - Student Self Assessment"/>
          <xsd:enumeration value="TAS - Training and Assessment Strategy"/>
          <xsd:enumeration value="UAO - Unit and Assessment Outline For Students"/>
          <xsd:enumeration value="VOAJ - Validation of Assessment Judgements"/>
        </xsd:restriction>
      </xsd:simpleType>
    </xsd:element>
    <xsd:element name="Assessment_x0020_Instrument_x0020_Identifier" ma:index="2" nillable="true" ma:displayName="Assessment Instrument Identifier" ma:description="Assessment Instrument Identifier must be provided for (doc types ASI, AAI, ASDA, ASDI). Brief description as per metadata table." ma:internalName="Assessment_x0020_Instrument_x0020_Identifier">
      <xsd:simpleType>
        <xsd:restriction base="dms:Text">
          <xsd:maxLength value="255"/>
        </xsd:restriction>
      </xsd:simpleType>
    </xsd:element>
    <xsd:element name="MediaServiceFastMetadata" ma:index="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Previous_x0020_Document_x0020_State" ma:index="10" nillable="true" ma:displayName="Previous Document State" ma:format="Dropdown" ma:hidden="true" ma:internalName="Previous_x0020_Document_x0020_State" ma:readOnly="false">
      <xsd:simpleType>
        <xsd:restriction base="dms:Choice">
          <xsd:enumeration value="Developer Work Completed"/>
          <xsd:enumeration value="Metadata Completed"/>
          <xsd:enumeration value="Waiting for Developer"/>
          <xsd:enumeration value="Waiting for Metadata Input"/>
        </xsd:restriction>
      </xsd:simpleType>
    </xsd:element>
    <xsd:element name="Outcome_x0020_For_x0020_Current_x0020_State" ma:index="13" nillable="true" ma:displayName="Document Set State" ma:default="Waiting for Developer" ma:format="Dropdown" ma:hidden="true" ma:internalName="Outcome_x0020_For_x0020_Current_x0020_State" ma:readOnly="false">
      <xsd:simpleType>
        <xsd:restriction base="dms:Choice">
          <xsd:enumeration value="Waiting for Developer"/>
          <xsd:enumeration value="Waiting for Peer Reviewer"/>
          <xsd:enumeration value="Waiting for Quality Checker"/>
          <xsd:enumeration value="Waiting for Approver"/>
          <xsd:enumeration value="Waiting for Second Quality Checker"/>
          <xsd:enumeration value="Waiting for SQO Compliance Check"/>
          <xsd:enumeration value="Waiting for Presentation Review"/>
          <xsd:enumeration value="Waiting for Release"/>
          <xsd:enumeration value="UOC Released"/>
        </xsd:restriction>
      </xsd:simpleType>
    </xsd:element>
    <xsd:element name="Developer" ma:index="14" nillable="true" ma:displayName="Developer" ma:hidden="true" ma:list="UserInfo" ma:SharePointGroup="0" ma:internalName="Develop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pprover" ma:index="15" nillable="true" ma:displayName="Approver" ma:hidden="true" ma:list="UserInfo" ma:SharePointGroup="0" ma:internalName="Approv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Quality_x0020_Checker" ma:index="16" nillable="true" ma:displayName="Quality Checker" ma:hidden="true" ma:list="UserInfo" ma:SharePointGroup="0" ma:internalName="Quality_x0020_Check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eer_x0020_Reviewer" ma:index="17" nillable="true" ma:displayName="Peer Reviewer" ma:hidden="true" ma:list="UserInfo" ma:SharePointGroup="0" ma:internalName="Peer_x0020_Review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tadata_x0020_Completed" ma:index="22" nillable="true" ma:displayName="Metadata Completed" ma:default="0" ma:internalName="Metadata_x0020_Completed">
      <xsd:simpleType>
        <xsd:restriction base="dms:Boolean"/>
      </xsd:simpleType>
    </xsd:element>
    <xsd:element name="Development_x0020_Completed" ma:index="23" nillable="true" ma:displayName="Development Completed" ma:default="0" ma:internalName="Development_x0020_Completed">
      <xsd:simpleType>
        <xsd:restriction base="dms:Boolean"/>
      </xsd:simpleType>
    </xsd:element>
    <xsd:element name="Release_x0020_Date" ma:index="28" nillable="true" ma:displayName="Release Date" ma:format="DateOnly" ma:hidden="true" ma:internalName="Release_x0020_Date" ma:readOnly="false">
      <xsd:simpleType>
        <xsd:restriction base="dms:DateTime"/>
      </xsd:simpleType>
    </xsd:element>
    <xsd:element name="UOC_x0020_Title" ma:index="35" nillable="true" ma:displayName="UOC Title" ma:hidden="true" ma:internalName="UOC_x0020_Title" ma:readOnly="false">
      <xsd:simpleType>
        <xsd:restriction base="dms:Text">
          <xsd:maxLength value="255"/>
        </xsd:restriction>
      </xsd:simpleType>
    </xsd:element>
    <xsd:element name="UOC_x0020_Code" ma:index="36" nillable="true" ma:displayName="UOC Code" ma:hidden="true" ma:indexed="true" ma:internalName="UOC_x0020_Code">
      <xsd:simpleType>
        <xsd:restriction base="dms:Text">
          <xsd:maxLength value="255"/>
        </xsd:restriction>
      </xsd:simpleType>
    </xsd:element>
    <xsd:element name="Change_x0020_Type" ma:index="37" nillable="true" ma:displayName="Change Type" ma:default="Major Change" ma:format="Dropdown" ma:hidden="true" ma:internalName="Change_x0020_Type" ma:readOnly="false">
      <xsd:simpleType>
        <xsd:restriction base="dms:Choice">
          <xsd:enumeration value="Major Change"/>
          <xsd:enumeration value="Minor Chang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32f6f0-ddcd-4e66-a0c8-12c7c6b50ecf" elementFormDefault="qualified">
    <xsd:import namespace="http://schemas.microsoft.com/office/2006/documentManagement/types"/>
    <xsd:import namespace="http://schemas.microsoft.com/office/infopath/2007/PartnerControls"/>
    <xsd:element name="BU_x0020_Code" ma:index="24" nillable="true" ma:displayName="BU Code" ma:indexed="true" ma:internalName="BU_x0020_Code0">
      <xsd:simpleType>
        <xsd:restriction base="dms:Text">
          <xsd:maxLength value="255"/>
        </xsd:restriction>
      </xsd:simpleType>
    </xsd:element>
    <xsd:element name="Activity_x0020_Code" ma:index="26" nillable="true" ma:displayName="Activity Code" ma:indexed="true" ma:internalName="Activity_x0020_Code0">
      <xsd:simpleType>
        <xsd:restriction base="dms:Text">
          <xsd:maxLength value="255"/>
        </xsd:restriction>
      </xsd:simpleType>
    </xsd:element>
    <xsd:element name="_dlc_DocId" ma:index="29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0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1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3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5" nillable="true" ma:displayName="Taxonomy Catch All Column" ma:hidden="true" ma:list="{31c8e8f3-b140-4ed2-b424-0492f582280d}" ma:internalName="TaxCatchAll" ma:showField="CatchAllData" ma:web="3b32f6f0-ddcd-4e66-a0c8-12c7c6b50e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bdf438-5d47-484a-a861-ca21256032dd" elementFormDefault="qualified">
    <xsd:import namespace="http://schemas.microsoft.com/office/2006/documentManagement/types"/>
    <xsd:import namespace="http://schemas.microsoft.com/office/infopath/2007/PartnerControls"/>
    <xsd:element name="Release_x0020_Version" ma:index="25" nillable="true" ma:displayName="Release Version" ma:indexed="true" ma:internalName="Release_x0020_Version">
      <xsd:simpleType>
        <xsd:restriction base="dms:Text">
          <xsd:maxLength value="255"/>
        </xsd:restriction>
      </xsd:simpleType>
    </xsd:element>
    <xsd:element name="Current_x0020_Version" ma:index="27" nillable="true" ma:displayName="Current Version" ma:hidden="true" ma:internalName="Current_x0020_Version" ma:readOnly="false">
      <xsd:simpleType>
        <xsd:restriction base="dms:Text">
          <xsd:maxLength value="255"/>
        </xsd:restriction>
      </xsd:simpleType>
    </xsd:element>
    <xsd:element name="Document_x0020_State" ma:index="32" nillable="true" ma:displayName="Document State" ma:default="Waiting for Metadata Input" ma:format="Dropdown" ma:hidden="true" ma:internalName="Document_x0020_State" ma:readOnly="false">
      <xsd:simpleType>
        <xsd:restriction base="dms:Choice">
          <xsd:enumeration value="Developer Work Completed"/>
          <xsd:enumeration value="Waiting for Developer"/>
          <xsd:enumeration value="Waiting for Metadata Input"/>
        </xsd:restriction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ile_x0020_Updated" ma:index="41" nillable="true" ma:displayName="File Updated" ma:default="0" ma:internalName="File_x0020_Updated">
      <xsd:simpleType>
        <xsd:restriction base="dms:Boolean"/>
      </xsd:simpleType>
    </xsd:element>
    <xsd:element name="DateOfCurrentRelease" ma:index="42" ma:displayName="Last Released" ma:format="DateOnly" ma:internalName="DateOfCurrentRelease" ma:readOnly="false">
      <xsd:simpleType>
        <xsd:restriction base="dms:DateTime"/>
      </xsd:simpleType>
    </xsd:element>
    <xsd:element name="lcf76f155ced4ddcb4097134ff3c332f" ma:index="44" nillable="true" ma:taxonomy="true" ma:internalName="lcf76f155ced4ddcb4097134ff3c332f" ma:taxonomyFieldName="MediaServiceImageTags" ma:displayName="Image Tags" ma:readOnly="false" ma:fieldId="{5cf76f15-5ced-4ddc-b409-7134ff3c332f}" ma:taxonomyMulti="true" ma:sspId="4281e1bc-cfd4-46d5-80cf-6a32f66762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4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LengthInSeconds" ma:index="4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/>
</file>

<file path=customXml/itemProps1.xml><?xml version="1.0" encoding="utf-8"?>
<ds:datastoreItem xmlns:ds="http://schemas.openxmlformats.org/officeDocument/2006/customXml" ds:itemID="{3161C4C3-DC6E-4E5E-9EC7-6A5AD233A365}">
  <ds:schemaRefs>
    <ds:schemaRef ds:uri="http://schemas.microsoft.com/office/2006/metadata/properties"/>
    <ds:schemaRef ds:uri="http://schemas.microsoft.com/office/infopath/2007/PartnerControls"/>
    <ds:schemaRef ds:uri="3b32f6f0-ddcd-4e66-a0c8-12c7c6b50ecf"/>
    <ds:schemaRef ds:uri="1c07d8c7-c900-4f17-8efa-882eb357c716"/>
    <ds:schemaRef ds:uri="b6bdf438-5d47-484a-a861-ca21256032dd"/>
  </ds:schemaRefs>
</ds:datastoreItem>
</file>

<file path=customXml/itemProps2.xml><?xml version="1.0" encoding="utf-8"?>
<ds:datastoreItem xmlns:ds="http://schemas.openxmlformats.org/officeDocument/2006/customXml" ds:itemID="{27DCC953-2A57-4005-BA1B-CEB1FD60CC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07d8c7-c900-4f17-8efa-882eb357c716"/>
    <ds:schemaRef ds:uri="3b32f6f0-ddcd-4e66-a0c8-12c7c6b50ecf"/>
    <ds:schemaRef ds:uri="b6bdf438-5d47-484a-a861-ca21256032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E328BE-12BF-451E-9C96-9512579BFC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E8D3A8B-0CA1-4F18-8B1B-2BDC6AD99281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ICTICT449 - ASI - Git Commands Assignment.dotx</Template>
  <TotalTime>214</TotalTime>
  <Pages>1</Pages>
  <Words>1665</Words>
  <Characters>9496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11139</CharactersWithSpaces>
  <SharedDoc>false</SharedDoc>
  <HLinks>
    <vt:vector size="6" baseType="variant">
      <vt:variant>
        <vt:i4>589906</vt:i4>
      </vt:variant>
      <vt:variant>
        <vt:i4>0</vt:i4>
      </vt:variant>
      <vt:variant>
        <vt:i4>0</vt:i4>
      </vt:variant>
      <vt:variant>
        <vt:i4>5</vt:i4>
      </vt:variant>
      <vt:variant>
        <vt:lpwstr>https://www.tafesa.edu.au/apply-enrol/before-starting/student-policies/assessment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Lau</dc:creator>
  <cp:keywords/>
  <dc:description/>
  <cp:lastModifiedBy>Wyatt COFF (001192251)</cp:lastModifiedBy>
  <cp:revision>230</cp:revision>
  <dcterms:created xsi:type="dcterms:W3CDTF">2021-07-31T05:35:00Z</dcterms:created>
  <dcterms:modified xsi:type="dcterms:W3CDTF">2024-11-01T08:49:00Z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0x0101009740B9952F1C0A4DBB8184C3ACC36467</vt:lpwstr>
  </property>
  <property fmtid="{D5CDD505-2E9C-101B-9397-08002B2CF9AE}" pid="3" name="Change Type">
    <vt:lpwstr>Major Change</vt:lpwstr>
  </property>
  <property fmtid="{D5CDD505-2E9C-101B-9397-08002B2CF9AE}" pid="4" name="_dlc_DocIdItemGuid">
    <vt:lpwstr>dd84535d-afbe-4855-a45a-de3fa2f96d47</vt:lpwstr>
  </property>
  <property fmtid="{D5CDD505-2E9C-101B-9397-08002B2CF9AE}" pid="5" name="Validation of Assessment Judgements Completed">
    <vt:bool>false</vt:bool>
  </property>
  <property fmtid="{D5CDD505-2E9C-101B-9397-08002B2CF9AE}" pid="6" name="Outcome From Last Check">
    <vt:lpwstr>--Select--</vt:lpwstr>
  </property>
  <property fmtid="{D5CDD505-2E9C-101B-9397-08002B2CF9AE}" pid="7" name="Approver Outcome">
    <vt:lpwstr>None</vt:lpwstr>
  </property>
  <property fmtid="{D5CDD505-2E9C-101B-9397-08002B2CF9AE}" pid="8" name="Document Set Development Type">
    <vt:lpwstr>New</vt:lpwstr>
  </property>
  <property fmtid="{D5CDD505-2E9C-101B-9397-08002B2CF9AE}" pid="9" name="Work Completed">
    <vt:bool>false</vt:bool>
  </property>
  <property fmtid="{D5CDD505-2E9C-101B-9397-08002B2CF9AE}" pid="10" name="_docset_NoMedatataSyncRequired">
    <vt:lpwstr>False</vt:lpwstr>
  </property>
  <property fmtid="{D5CDD505-2E9C-101B-9397-08002B2CF9AE}" pid="11" name="hiddenIsFolder">
    <vt:lpwstr>No</vt:lpwstr>
  </property>
  <property fmtid="{D5CDD505-2E9C-101B-9397-08002B2CF9AE}" pid="12" name="Release HTML">
    <vt:lpwstr/>
  </property>
  <property fmtid="{D5CDD505-2E9C-101B-9397-08002B2CF9AE}" pid="13" name="UOCSearchable">
    <vt:lpwstr/>
  </property>
  <property fmtid="{D5CDD505-2E9C-101B-9397-08002B2CF9AE}" pid="14" name="DocumentSetDescription">
    <vt:lpwstr/>
  </property>
  <property fmtid="{D5CDD505-2E9C-101B-9397-08002B2CF9AE}" pid="15" name="xd_ProgID">
    <vt:lpwstr/>
  </property>
  <property fmtid="{D5CDD505-2E9C-101B-9397-08002B2CF9AE}" pid="16" name="Cluster Identifier">
    <vt:lpwstr/>
  </property>
  <property fmtid="{D5CDD505-2E9C-101B-9397-08002B2CF9AE}" pid="17" name="Previous State">
    <vt:lpwstr/>
  </property>
  <property fmtid="{D5CDD505-2E9C-101B-9397-08002B2CF9AE}" pid="18" name="ComplianceAssetId">
    <vt:lpwstr/>
  </property>
  <property fmtid="{D5CDD505-2E9C-101B-9397-08002B2CF9AE}" pid="19" name="Master Repo Id">
    <vt:lpwstr/>
  </property>
  <property fmtid="{D5CDD505-2E9C-101B-9397-08002B2CF9AE}" pid="20" name="TemplateUrl">
    <vt:lpwstr/>
  </property>
  <property fmtid="{D5CDD505-2E9C-101B-9397-08002B2CF9AE}" pid="21" name="COVID-19 Remote Adaption">
    <vt:lpwstr/>
  </property>
  <property fmtid="{D5CDD505-2E9C-101B-9397-08002B2CF9AE}" pid="22" name="ActivityCodeDescription">
    <vt:lpwstr/>
  </property>
  <property fmtid="{D5CDD505-2E9C-101B-9397-08002B2CF9AE}" pid="23" name="_ExtendedDescription">
    <vt:lpwstr/>
  </property>
  <property fmtid="{D5CDD505-2E9C-101B-9397-08002B2CF9AE}" pid="24" name="DS Development Cycle">
    <vt:lpwstr/>
  </property>
  <property fmtid="{D5CDD505-2E9C-101B-9397-08002B2CF9AE}" pid="25" name="URL">
    <vt:lpwstr/>
  </property>
  <property fmtid="{D5CDD505-2E9C-101B-9397-08002B2CF9AE}" pid="26" name="xd_Signature">
    <vt:bool>false</vt:bool>
  </property>
  <property fmtid="{D5CDD505-2E9C-101B-9397-08002B2CF9AE}" pid="27" name="DocTypeCodeQual">
    <vt:lpwstr/>
  </property>
  <property fmtid="{D5CDD505-2E9C-101B-9397-08002B2CF9AE}" pid="28" name="Is Archiving">
    <vt:bool>false</vt:bool>
  </property>
  <property fmtid="{D5CDD505-2E9C-101B-9397-08002B2CF9AE}" pid="29" name="Archive Unit">
    <vt:bool>false</vt:bool>
  </property>
  <property fmtid="{D5CDD505-2E9C-101B-9397-08002B2CF9AE}" pid="30" name="Fast Tracked">
    <vt:bool>false</vt:bool>
  </property>
  <property fmtid="{D5CDD505-2E9C-101B-9397-08002B2CF9AE}" pid="31" name="ExpiredActors">
    <vt:lpwstr/>
  </property>
  <property fmtid="{D5CDD505-2E9C-101B-9397-08002B2CF9AE}" pid="32" name="Change Log">
    <vt:lpwstr/>
  </property>
  <property fmtid="{D5CDD505-2E9C-101B-9397-08002B2CF9AE}" pid="33" name="TriggerFlowInfo">
    <vt:lpwstr/>
  </property>
  <property fmtid="{D5CDD505-2E9C-101B-9397-08002B2CF9AE}" pid="34" name="EducationalManager">
    <vt:lpwstr/>
  </property>
  <property fmtid="{D5CDD505-2E9C-101B-9397-08002B2CF9AE}" pid="35" name="Qualification Identifier">
    <vt:lpwstr/>
  </property>
  <property fmtid="{D5CDD505-2E9C-101B-9397-08002B2CF9AE}" pid="36" name="_SourceUrl">
    <vt:lpwstr/>
  </property>
  <property fmtid="{D5CDD505-2E9C-101B-9397-08002B2CF9AE}" pid="37" name="_SharedFileIndex">
    <vt:lpwstr/>
  </property>
  <property fmtid="{D5CDD505-2E9C-101B-9397-08002B2CF9AE}" pid="38" name="Get Link">
    <vt:lpwstr>https://tafesaedu.sharepoint.com/:w:/s/qms/EVZpgzLqcz1Kpk0jSgWc7ZcBMDOHThtBa4MdE943980W7A, https://tafesaedu.sharepoint.com/:w:/s/qms/EVZpgzLqcz1Kpk0jSgWc7ZcBMDOHThtBa4MdE943980W7A</vt:lpwstr>
  </property>
  <property fmtid="{D5CDD505-2E9C-101B-9397-08002B2CF9AE}" pid="39" name="MediaServiceImageTags">
    <vt:lpwstr/>
  </property>
</Properties>
</file>